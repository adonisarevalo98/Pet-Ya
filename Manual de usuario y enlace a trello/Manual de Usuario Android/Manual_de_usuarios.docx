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33140" w14:textId="1F2AEE56" w:rsidR="00D077E9" w:rsidRDefault="00001AA3" w:rsidP="000707B3">
      <w:pPr>
        <w:tabs>
          <w:tab w:val="left" w:pos="6675"/>
        </w:tabs>
        <w:rPr>
          <w:noProof/>
        </w:rPr>
      </w:pPr>
      <w:r>
        <w:rPr>
          <w:noProof/>
          <w:lang w:bidi="es-ES"/>
        </w:rPr>
        <mc:AlternateContent>
          <mc:Choice Requires="wps">
            <w:drawing>
              <wp:anchor distT="0" distB="0" distL="114300" distR="114300" simplePos="0" relativeHeight="251667456" behindDoc="1" locked="0" layoutInCell="1" allowOverlap="1" wp14:anchorId="1168468F" wp14:editId="12462FD7">
                <wp:simplePos x="0" y="0"/>
                <wp:positionH relativeFrom="column">
                  <wp:posOffset>-203835</wp:posOffset>
                </wp:positionH>
                <wp:positionV relativeFrom="page">
                  <wp:posOffset>933450</wp:posOffset>
                </wp:positionV>
                <wp:extent cx="3095625" cy="8943975"/>
                <wp:effectExtent l="0" t="0" r="9525" b="952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095625" cy="8943975"/>
                        </a:xfrm>
                        <a:prstGeom prst="rect">
                          <a:avLst/>
                        </a:prstGeom>
                        <a:solidFill>
                          <a:schemeClr val="bg1">
                            <a:alpha val="6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344E1" id="Rectángulo 3" o:spid="_x0000_s1026" alt="rectángulo blanco para texto en portada" style="position:absolute;margin-left:-16.05pt;margin-top:73.5pt;width:243.75pt;height:70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" fillcolor="white [3212]" stroked="f" strokeweight="2pt">
                <v:fill opacity="41891f"/>
                <w10:wrap anchory="page"/>
              </v:rect>
            </w:pict>
          </mc:Fallback>
        </mc:AlternateContent>
      </w:r>
      <w:r w:rsidR="000707B3">
        <w:rPr>
          <w:noProof/>
        </w:rPr>
        <w:drawing>
          <wp:anchor distT="0" distB="0" distL="114300" distR="114300" simplePos="0" relativeHeight="251666432" behindDoc="1" locked="0" layoutInCell="1" allowOverlap="1" wp14:anchorId="072F784F" wp14:editId="1562920B">
            <wp:simplePos x="0" y="0"/>
            <wp:positionH relativeFrom="page">
              <wp:align>left</wp:align>
            </wp:positionH>
            <wp:positionV relativeFrom="paragraph">
              <wp:posOffset>-927735</wp:posOffset>
            </wp:positionV>
            <wp:extent cx="7562215" cy="6667500"/>
            <wp:effectExtent l="0" t="0" r="635" b="0"/>
            <wp:wrapNone/>
            <wp:docPr id="10" name="Imagen 10" descr="Un perro corriendo en la tie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perro corriendo en la tierr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2215" cy="6667500"/>
                    </a:xfrm>
                    <a:prstGeom prst="rect">
                      <a:avLst/>
                    </a:prstGeom>
                  </pic:spPr>
                </pic:pic>
              </a:graphicData>
            </a:graphic>
            <wp14:sizeRelH relativeFrom="page">
              <wp14:pctWidth>0</wp14:pctWidth>
            </wp14:sizeRelH>
            <wp14:sizeRelV relativeFrom="page">
              <wp14:pctHeight>0</wp14:pctHeight>
            </wp14:sizeRelV>
          </wp:anchor>
        </w:drawing>
      </w:r>
      <w:r w:rsidR="000707B3">
        <w:rPr>
          <w:noProof/>
        </w:rPr>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C731149" w14:textId="77777777" w:rsidTr="00AB02A7">
        <w:trPr>
          <w:trHeight w:val="1894"/>
        </w:trPr>
        <w:tc>
          <w:tcPr>
            <w:tcW w:w="5580" w:type="dxa"/>
            <w:tcBorders>
              <w:top w:val="nil"/>
              <w:left w:val="nil"/>
              <w:bottom w:val="nil"/>
              <w:right w:val="nil"/>
            </w:tcBorders>
          </w:tcPr>
          <w:p w14:paraId="12B530D4" w14:textId="77777777" w:rsidR="00D077E9" w:rsidRDefault="00D077E9" w:rsidP="00AB02A7">
            <w:pPr>
              <w:rPr>
                <w:noProof/>
              </w:rPr>
            </w:pPr>
            <w:r>
              <w:rPr>
                <w:noProof/>
                <w:lang w:bidi="es-ES"/>
              </w:rPr>
              <mc:AlternateContent>
                <mc:Choice Requires="wps">
                  <w:drawing>
                    <wp:inline distT="0" distB="0" distL="0" distR="0" wp14:anchorId="206F6152" wp14:editId="6BF551A4">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1BDAB943" w14:textId="4873A549" w:rsidR="00D077E9" w:rsidRPr="00001AA3" w:rsidRDefault="000707B3" w:rsidP="00D077E9">
                                  <w:pPr>
                                    <w:pStyle w:val="Ttulo"/>
                                    <w:spacing w:after="0"/>
                                    <w:rPr>
                                      <w:color w:val="278079" w:themeColor="accent6" w:themeShade="BF"/>
                                      <w:lang w:val="es-MX" w:bidi="es-ES"/>
                                    </w:rPr>
                                  </w:pPr>
                                  <w:r w:rsidRPr="00001AA3">
                                    <w:rPr>
                                      <w:color w:val="278079" w:themeColor="accent6" w:themeShade="BF"/>
                                      <w:lang w:val="es-MX" w:bidi="es-ES"/>
                                    </w:rPr>
                                    <w:t>Manual de</w:t>
                                  </w:r>
                                </w:p>
                                <w:p w14:paraId="1798CB8C" w14:textId="2A82D758" w:rsidR="000707B3" w:rsidRPr="00001AA3" w:rsidRDefault="000707B3" w:rsidP="00D077E9">
                                  <w:pPr>
                                    <w:pStyle w:val="Ttulo"/>
                                    <w:spacing w:after="0"/>
                                    <w:rPr>
                                      <w:color w:val="278079" w:themeColor="accent6" w:themeShade="BF"/>
                                      <w:lang w:val="es-MX"/>
                                    </w:rPr>
                                  </w:pPr>
                                  <w:r w:rsidRPr="00001AA3">
                                    <w:rPr>
                                      <w:color w:val="278079" w:themeColor="accent6" w:themeShade="BF"/>
                                      <w:lang w:val="es-MX" w:bidi="es-ES"/>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06F6152"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1BDAB943" w14:textId="4873A549" w:rsidR="00D077E9" w:rsidRPr="00001AA3" w:rsidRDefault="000707B3" w:rsidP="00D077E9">
                            <w:pPr>
                              <w:pStyle w:val="Ttulo"/>
                              <w:spacing w:after="0"/>
                              <w:rPr>
                                <w:color w:val="278079" w:themeColor="accent6" w:themeShade="BF"/>
                                <w:lang w:val="es-MX" w:bidi="es-ES"/>
                              </w:rPr>
                            </w:pPr>
                            <w:r w:rsidRPr="00001AA3">
                              <w:rPr>
                                <w:color w:val="278079" w:themeColor="accent6" w:themeShade="BF"/>
                                <w:lang w:val="es-MX" w:bidi="es-ES"/>
                              </w:rPr>
                              <w:t>Manual de</w:t>
                            </w:r>
                          </w:p>
                          <w:p w14:paraId="1798CB8C" w14:textId="2A82D758" w:rsidR="000707B3" w:rsidRPr="00001AA3" w:rsidRDefault="000707B3" w:rsidP="00D077E9">
                            <w:pPr>
                              <w:pStyle w:val="Ttulo"/>
                              <w:spacing w:after="0"/>
                              <w:rPr>
                                <w:color w:val="278079" w:themeColor="accent6" w:themeShade="BF"/>
                                <w:lang w:val="es-MX"/>
                              </w:rPr>
                            </w:pPr>
                            <w:r w:rsidRPr="00001AA3">
                              <w:rPr>
                                <w:color w:val="278079" w:themeColor="accent6" w:themeShade="BF"/>
                                <w:lang w:val="es-MX" w:bidi="es-ES"/>
                              </w:rPr>
                              <w:t>Usuario</w:t>
                            </w:r>
                          </w:p>
                        </w:txbxContent>
                      </v:textbox>
                      <w10:anchorlock/>
                    </v:shape>
                  </w:pict>
                </mc:Fallback>
              </mc:AlternateContent>
            </w:r>
          </w:p>
          <w:p w14:paraId="4C1F00EB" w14:textId="77777777" w:rsidR="00D077E9" w:rsidRDefault="00D077E9" w:rsidP="00AB02A7">
            <w:pPr>
              <w:rPr>
                <w:noProof/>
              </w:rPr>
            </w:pPr>
            <w:r>
              <w:rPr>
                <w:noProof/>
                <w:lang w:bidi="es-ES"/>
              </w:rPr>
              <mc:AlternateContent>
                <mc:Choice Requires="wps">
                  <w:drawing>
                    <wp:inline distT="0" distB="0" distL="0" distR="0" wp14:anchorId="3D49EC07" wp14:editId="0AC2C8EE">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85E90F"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" strokecolor="#278079 [2409]" strokeweight="3pt">
                      <w10:anchorlock/>
                    </v:line>
                  </w:pict>
                </mc:Fallback>
              </mc:AlternateContent>
            </w:r>
          </w:p>
        </w:tc>
      </w:tr>
      <w:tr w:rsidR="00D077E9" w14:paraId="3372582A" w14:textId="77777777" w:rsidTr="004E5FEE">
        <w:trPr>
          <w:trHeight w:val="7303"/>
        </w:trPr>
        <w:tc>
          <w:tcPr>
            <w:tcW w:w="5580" w:type="dxa"/>
            <w:tcBorders>
              <w:top w:val="nil"/>
              <w:left w:val="nil"/>
              <w:bottom w:val="nil"/>
              <w:right w:val="nil"/>
            </w:tcBorders>
          </w:tcPr>
          <w:p w14:paraId="456AF629" w14:textId="77777777" w:rsidR="00D077E9" w:rsidRDefault="00D077E9" w:rsidP="00AB02A7">
            <w:pPr>
              <w:rPr>
                <w:noProof/>
              </w:rPr>
            </w:pPr>
          </w:p>
        </w:tc>
      </w:tr>
      <w:tr w:rsidR="00D077E9" w14:paraId="7A6EF4FD" w14:textId="77777777" w:rsidTr="00AB02A7">
        <w:trPr>
          <w:trHeight w:val="2438"/>
        </w:trPr>
        <w:tc>
          <w:tcPr>
            <w:tcW w:w="5580" w:type="dxa"/>
            <w:tcBorders>
              <w:top w:val="nil"/>
              <w:left w:val="nil"/>
              <w:bottom w:val="nil"/>
              <w:right w:val="nil"/>
            </w:tcBorders>
          </w:tcPr>
          <w:sdt>
            <w:sdtPr>
              <w:rPr>
                <w:noProof/>
              </w:rPr>
              <w:id w:val="1080870105"/>
              <w:placeholder>
                <w:docPart w:val="E71227935F594D6E804D1D7586EC7929"/>
              </w:placeholder>
              <w15:appearance w15:val="hidden"/>
            </w:sdtPr>
            <w:sdtEndPr>
              <w:rPr>
                <w:color w:val="278079" w:themeColor="accent6" w:themeShade="BF"/>
              </w:rPr>
            </w:sdtEndPr>
            <w:sdtContent>
              <w:p w14:paraId="44AD11DC" w14:textId="529D3147" w:rsidR="00D077E9" w:rsidRPr="00001AA3" w:rsidRDefault="000747A0" w:rsidP="00AB02A7">
                <w:pPr>
                  <w:rPr>
                    <w:noProof/>
                    <w:color w:val="278079" w:themeColor="accent6" w:themeShade="BF"/>
                  </w:rPr>
                </w:pPr>
                <w:r w:rsidRPr="00001AA3">
                  <w:rPr>
                    <w:rStyle w:val="SubttuloCar"/>
                    <w:b w:val="0"/>
                    <w:noProof/>
                    <w:color w:val="278079" w:themeColor="accent6" w:themeShade="BF"/>
                    <w:lang w:bidi="es-ES"/>
                  </w:rPr>
                  <w:fldChar w:fldCharType="begin"/>
                </w:r>
                <w:r w:rsidRPr="00001AA3">
                  <w:rPr>
                    <w:rStyle w:val="SubttuloCar"/>
                    <w:b w:val="0"/>
                    <w:noProof/>
                    <w:color w:val="278079" w:themeColor="accent6" w:themeShade="BF"/>
                    <w:lang w:bidi="es-ES"/>
                  </w:rPr>
                  <w:instrText xml:space="preserve"> DATE  \@ "d MMMM"  \* MERGEFORMAT </w:instrText>
                </w:r>
                <w:r w:rsidRPr="00001AA3">
                  <w:rPr>
                    <w:rStyle w:val="SubttuloCar"/>
                    <w:b w:val="0"/>
                    <w:noProof/>
                    <w:color w:val="278079" w:themeColor="accent6" w:themeShade="BF"/>
                    <w:lang w:bidi="es-ES"/>
                  </w:rPr>
                  <w:fldChar w:fldCharType="separate"/>
                </w:r>
                <w:r w:rsidR="007B1EAE">
                  <w:rPr>
                    <w:rStyle w:val="SubttuloCar"/>
                    <w:b w:val="0"/>
                    <w:noProof/>
                    <w:color w:val="278079" w:themeColor="accent6" w:themeShade="BF"/>
                    <w:lang w:bidi="es-ES"/>
                  </w:rPr>
                  <w:t>14 mayo</w:t>
                </w:r>
                <w:r w:rsidRPr="00001AA3">
                  <w:rPr>
                    <w:rStyle w:val="SubttuloCar"/>
                    <w:b w:val="0"/>
                    <w:noProof/>
                    <w:color w:val="278079" w:themeColor="accent6" w:themeShade="BF"/>
                    <w:lang w:bidi="es-ES"/>
                  </w:rPr>
                  <w:fldChar w:fldCharType="end"/>
                </w:r>
              </w:p>
            </w:sdtContent>
          </w:sdt>
          <w:p w14:paraId="3E92ED27"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28FFDEF" wp14:editId="020F4F57">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A43013B"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" strokecolor="#278079 [2409]" strokeweight="3pt">
                      <w10:anchorlock/>
                    </v:line>
                  </w:pict>
                </mc:Fallback>
              </mc:AlternateContent>
            </w:r>
          </w:p>
          <w:p w14:paraId="25A0CEE8" w14:textId="77777777" w:rsidR="00D077E9" w:rsidRDefault="00D077E9" w:rsidP="00AB02A7">
            <w:pPr>
              <w:rPr>
                <w:noProof/>
                <w:sz w:val="10"/>
                <w:szCs w:val="10"/>
              </w:rPr>
            </w:pPr>
          </w:p>
          <w:p w14:paraId="47110D2F" w14:textId="59AF4990" w:rsidR="00D077E9" w:rsidRPr="00001AA3" w:rsidRDefault="00D077E9" w:rsidP="00001AA3">
            <w:pPr>
              <w:rPr>
                <w:noProof/>
                <w:color w:val="278079" w:themeColor="accent6" w:themeShade="BF"/>
              </w:rPr>
            </w:pPr>
            <w:r w:rsidRPr="00001AA3">
              <w:rPr>
                <w:noProof/>
                <w:color w:val="278079" w:themeColor="accent6" w:themeShade="BF"/>
                <w:lang w:bidi="es-ES"/>
              </w:rPr>
              <w:t xml:space="preserve">Creado por: </w:t>
            </w:r>
            <w:sdt>
              <w:sdtPr>
                <w:rPr>
                  <w:noProof/>
                  <w:color w:val="278079" w:themeColor="accent6" w:themeShade="BF"/>
                </w:rPr>
                <w:alias w:val="Su nombre"/>
                <w:tag w:val="Su nombre"/>
                <w:id w:val="-180584491"/>
                <w:placeholder>
                  <w:docPart w:val="F98D160399BD4A069A9E499CD84BF2CF"/>
                </w:placeholder>
                <w:dataBinding w:prefixMappings="xmlns:ns0='http://schemas.microsoft.com/office/2006/coverPageProps' " w:xpath="/ns0:CoverPageProperties[1]/ns0:CompanyFax[1]" w:storeItemID="{55AF091B-3C7A-41E3-B477-F2FDAA23CFDA}"/>
                <w15:appearance w15:val="hidden"/>
                <w:text w:multiLine="1"/>
              </w:sdtPr>
              <w:sdtEndPr/>
              <w:sdtContent>
                <w:r w:rsidR="00001AA3">
                  <w:rPr>
                    <w:noProof/>
                    <w:color w:val="278079" w:themeColor="accent6" w:themeShade="BF"/>
                  </w:rPr>
                  <w:br/>
                  <w:t>Alejandro Rivas</w:t>
                </w:r>
                <w:r w:rsidR="00001AA3">
                  <w:rPr>
                    <w:noProof/>
                    <w:color w:val="278079" w:themeColor="accent6" w:themeShade="BF"/>
                  </w:rPr>
                  <w:br/>
                  <w:t>Alejandro Ardón</w:t>
                </w:r>
                <w:r w:rsidR="00001AA3">
                  <w:rPr>
                    <w:noProof/>
                    <w:color w:val="278079" w:themeColor="accent6" w:themeShade="BF"/>
                  </w:rPr>
                  <w:br/>
                  <w:t>Oscar Quevedo</w:t>
                </w:r>
                <w:r w:rsidR="00001AA3">
                  <w:rPr>
                    <w:noProof/>
                    <w:color w:val="278079" w:themeColor="accent6" w:themeShade="BF"/>
                  </w:rPr>
                  <w:br/>
                  <w:t>Ronald Coto</w:t>
                </w:r>
                <w:r w:rsidR="00001AA3">
                  <w:rPr>
                    <w:noProof/>
                    <w:color w:val="278079" w:themeColor="accent6" w:themeShade="BF"/>
                  </w:rPr>
                  <w:br/>
                  <w:t>Adonis Cortes</w:t>
                </w:r>
              </w:sdtContent>
            </w:sdt>
          </w:p>
          <w:p w14:paraId="74339884" w14:textId="77777777" w:rsidR="00D077E9" w:rsidRPr="00D86945" w:rsidRDefault="00D077E9" w:rsidP="00AB02A7">
            <w:pPr>
              <w:rPr>
                <w:noProof/>
                <w:sz w:val="10"/>
                <w:szCs w:val="10"/>
              </w:rPr>
            </w:pPr>
          </w:p>
        </w:tc>
      </w:tr>
    </w:tbl>
    <w:p w14:paraId="0DB983A0" w14:textId="2318B400"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079F012D" wp14:editId="1564F06D">
            <wp:simplePos x="0" y="0"/>
            <wp:positionH relativeFrom="column">
              <wp:posOffset>4530090</wp:posOffset>
            </wp:positionH>
            <wp:positionV relativeFrom="paragraph">
              <wp:posOffset>7414260</wp:posOffset>
            </wp:positionV>
            <wp:extent cx="1931035" cy="986136"/>
            <wp:effectExtent l="0" t="0" r="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791" cy="1005417"/>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73F036CD" wp14:editId="784F0456">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75BAF"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" fillcolor="#278079 [2409]" stroked="f" strokeweight="2pt">
                <w10:wrap anchory="page"/>
              </v:rect>
            </w:pict>
          </mc:Fallback>
        </mc:AlternateContent>
      </w:r>
      <w:r w:rsidR="00D077E9">
        <w:rPr>
          <w:noProof/>
          <w:lang w:bidi="es-ES"/>
        </w:rPr>
        <w:br w:type="page"/>
      </w:r>
    </w:p>
    <w:p w14:paraId="20FB5264" w14:textId="46A49D5A" w:rsidR="00D077E9" w:rsidRDefault="00001AA3" w:rsidP="00D077E9">
      <w:pPr>
        <w:pStyle w:val="Ttulo1"/>
        <w:rPr>
          <w:noProof/>
        </w:rPr>
      </w:pPr>
      <w:r>
        <w:rPr>
          <w:noProof/>
          <w:lang w:bidi="es-ES"/>
        </w:rPr>
        <w:lastRenderedPageBreak/>
        <w:t>Inicio de sesión</w:t>
      </w:r>
      <w:r w:rsidR="00744CAE">
        <w:rPr>
          <w:noProof/>
          <w:lang w:bidi="es-ES"/>
        </w:rPr>
        <w:t xml:space="preserve"> y registro</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5F05F7B4" w14:textId="77777777" w:rsidTr="00DF027C">
        <w:trPr>
          <w:trHeight w:val="3546"/>
        </w:trPr>
        <w:tc>
          <w:tcPr>
            <w:tcW w:w="9999" w:type="dxa"/>
          </w:tcPr>
          <w:p w14:paraId="422A57C9" w14:textId="0634E6E8" w:rsidR="005F3E6F" w:rsidRDefault="005F3E6F" w:rsidP="005F3E6F">
            <w:pPr>
              <w:pStyle w:val="Ttulo2"/>
              <w:jc w:val="both"/>
              <w:rPr>
                <w:rFonts w:eastAsiaTheme="minorEastAsia" w:cstheme="minorBidi"/>
                <w:noProof/>
                <w:sz w:val="28"/>
                <w:szCs w:val="22"/>
                <w:lang w:bidi="es-ES"/>
              </w:rPr>
            </w:pPr>
            <w:r w:rsidRPr="005F3E6F">
              <w:rPr>
                <w:rFonts w:eastAsiaTheme="minorEastAsia" w:cstheme="minorBidi"/>
                <w:noProof/>
                <w:sz w:val="28"/>
                <w:szCs w:val="22"/>
                <w:lang w:bidi="es-ES"/>
              </w:rPr>
              <w:t>Para acceder a las diversas funcionalidades de la aplicación se requiere del inicio de sesión, el cual se divide en dos tipos: inicio de sesión por correo electronico e inicio de sesión con cuenta de Google.</w:t>
            </w:r>
          </w:p>
          <w:p w14:paraId="368AFA4B" w14:textId="54E12D45" w:rsidR="005F3E6F" w:rsidRPr="005F3E6F" w:rsidRDefault="00492D64" w:rsidP="005F3E6F">
            <w:pPr>
              <w:jc w:val="center"/>
              <w:rPr>
                <w:lang w:bidi="es-ES"/>
              </w:rPr>
            </w:pPr>
            <w:r>
              <w:rPr>
                <w:noProof/>
              </w:rPr>
              <mc:AlternateContent>
                <mc:Choice Requires="wps">
                  <w:drawing>
                    <wp:anchor distT="0" distB="0" distL="114300" distR="114300" simplePos="0" relativeHeight="251676672" behindDoc="0" locked="0" layoutInCell="1" allowOverlap="1" wp14:anchorId="119032DD" wp14:editId="0582C80F">
                      <wp:simplePos x="0" y="0"/>
                      <wp:positionH relativeFrom="column">
                        <wp:posOffset>3771265</wp:posOffset>
                      </wp:positionH>
                      <wp:positionV relativeFrom="paragraph">
                        <wp:posOffset>3366135</wp:posOffset>
                      </wp:positionV>
                      <wp:extent cx="914400" cy="447675"/>
                      <wp:effectExtent l="0" t="0" r="76200" b="66675"/>
                      <wp:wrapNone/>
                      <wp:docPr id="16" name="Conector recto de flecha 16"/>
                      <wp:cNvGraphicFramePr/>
                      <a:graphic xmlns:a="http://schemas.openxmlformats.org/drawingml/2006/main">
                        <a:graphicData uri="http://schemas.microsoft.com/office/word/2010/wordprocessingShape">
                          <wps:wsp>
                            <wps:cNvCnPr/>
                            <wps:spPr>
                              <a:xfrm>
                                <a:off x="0" y="0"/>
                                <a:ext cx="914400" cy="44767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A6D177" id="_x0000_t32" coordsize="21600,21600" o:spt="32" o:oned="t" path="m,l21600,21600e" filled="f">
                      <v:path arrowok="t" fillok="f" o:connecttype="none"/>
                      <o:lock v:ext="edit" shapetype="t"/>
                    </v:shapetype>
                    <v:shape id="Conector recto de flecha 16" o:spid="_x0000_s1026" type="#_x0000_t32" style="position:absolute;margin-left:296.95pt;margin-top:265.05pt;width:1in;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" strokecolor="#278079 [2409]" strokeweight="1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72615B1D" wp14:editId="0541A738">
                      <wp:simplePos x="0" y="0"/>
                      <wp:positionH relativeFrom="column">
                        <wp:posOffset>4152265</wp:posOffset>
                      </wp:positionH>
                      <wp:positionV relativeFrom="paragraph">
                        <wp:posOffset>3013710</wp:posOffset>
                      </wp:positionV>
                      <wp:extent cx="523875" cy="180975"/>
                      <wp:effectExtent l="0" t="0" r="66675" b="66675"/>
                      <wp:wrapNone/>
                      <wp:docPr id="18" name="Conector recto de flecha 18"/>
                      <wp:cNvGraphicFramePr/>
                      <a:graphic xmlns:a="http://schemas.openxmlformats.org/drawingml/2006/main">
                        <a:graphicData uri="http://schemas.microsoft.com/office/word/2010/wordprocessingShape">
                          <wps:wsp>
                            <wps:cNvCnPr/>
                            <wps:spPr>
                              <a:xfrm>
                                <a:off x="0" y="0"/>
                                <a:ext cx="523875" cy="18097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2DDAD72" id="Conector recto de flecha 18" o:spid="_x0000_s1026" type="#_x0000_t32" style="position:absolute;margin-left:326.95pt;margin-top:237.3pt;width:41.25pt;height:14.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" strokecolor="#278079 [2409]" strokeweight="1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49462DAF" wp14:editId="7974EAA0">
                      <wp:simplePos x="0" y="0"/>
                      <wp:positionH relativeFrom="column">
                        <wp:posOffset>4689475</wp:posOffset>
                      </wp:positionH>
                      <wp:positionV relativeFrom="paragraph">
                        <wp:posOffset>3642995</wp:posOffset>
                      </wp:positionV>
                      <wp:extent cx="1914525" cy="58102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1914525" cy="581025"/>
                              </a:xfrm>
                              <a:prstGeom prst="rect">
                                <a:avLst/>
                              </a:prstGeom>
                              <a:noFill/>
                              <a:ln w="6350">
                                <a:solidFill>
                                  <a:schemeClr val="accent6">
                                    <a:lumMod val="75000"/>
                                  </a:schemeClr>
                                </a:solidFill>
                              </a:ln>
                            </wps:spPr>
                            <wps:txbx>
                              <w:txbxContent>
                                <w:p w14:paraId="0728E111" w14:textId="2F532F5F" w:rsidR="00492D64" w:rsidRPr="005F3E6F" w:rsidRDefault="00492D64" w:rsidP="00492D64">
                                  <w:pPr>
                                    <w:pStyle w:val="Prrafodelista"/>
                                    <w:numPr>
                                      <w:ilvl w:val="0"/>
                                      <w:numId w:val="1"/>
                                    </w:numPr>
                                    <w:rPr>
                                      <w:color w:val="278079" w:themeColor="accent6" w:themeShade="BF"/>
                                      <w:lang w:val="es-MX"/>
                                    </w:rPr>
                                  </w:pPr>
                                  <w:r>
                                    <w:rPr>
                                      <w:color w:val="278079" w:themeColor="accent6" w:themeShade="BF"/>
                                      <w:lang w:val="es-MX"/>
                                    </w:rPr>
                                    <w:t>Registro para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62DAF" id="Cuadro de texto 17" o:spid="_x0000_s1027" type="#_x0000_t202" style="position:absolute;left:0;text-align:left;margin-left:369.25pt;margin-top:286.85pt;width:150.75pt;height:4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" filled="f" strokecolor="#278079 [2409]" strokeweight=".5pt">
                      <v:textbox>
                        <w:txbxContent>
                          <w:p w14:paraId="0728E111" w14:textId="2F532F5F" w:rsidR="00492D64" w:rsidRPr="005F3E6F" w:rsidRDefault="00492D64" w:rsidP="00492D64">
                            <w:pPr>
                              <w:pStyle w:val="Prrafodelista"/>
                              <w:numPr>
                                <w:ilvl w:val="0"/>
                                <w:numId w:val="1"/>
                              </w:numPr>
                              <w:rPr>
                                <w:color w:val="278079" w:themeColor="accent6" w:themeShade="BF"/>
                                <w:lang w:val="es-MX"/>
                              </w:rPr>
                            </w:pPr>
                            <w:r>
                              <w:rPr>
                                <w:color w:val="278079" w:themeColor="accent6" w:themeShade="BF"/>
                                <w:lang w:val="es-MX"/>
                              </w:rPr>
                              <w:t>Registro para nuevo usuario</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270B293" wp14:editId="1E58C77D">
                      <wp:simplePos x="0" y="0"/>
                      <wp:positionH relativeFrom="column">
                        <wp:posOffset>4679950</wp:posOffset>
                      </wp:positionH>
                      <wp:positionV relativeFrom="paragraph">
                        <wp:posOffset>2890520</wp:posOffset>
                      </wp:positionV>
                      <wp:extent cx="1914525" cy="581025"/>
                      <wp:effectExtent l="0" t="0" r="28575" b="28575"/>
                      <wp:wrapNone/>
                      <wp:docPr id="15" name="Cuadro de texto 15"/>
                      <wp:cNvGraphicFramePr/>
                      <a:graphic xmlns:a="http://schemas.openxmlformats.org/drawingml/2006/main">
                        <a:graphicData uri="http://schemas.microsoft.com/office/word/2010/wordprocessingShape">
                          <wps:wsp>
                            <wps:cNvSpPr txBox="1"/>
                            <wps:spPr>
                              <a:xfrm>
                                <a:off x="0" y="0"/>
                                <a:ext cx="1914525" cy="581025"/>
                              </a:xfrm>
                              <a:prstGeom prst="rect">
                                <a:avLst/>
                              </a:prstGeom>
                              <a:noFill/>
                              <a:ln w="6350">
                                <a:solidFill>
                                  <a:schemeClr val="accent6">
                                    <a:lumMod val="75000"/>
                                  </a:schemeClr>
                                </a:solidFill>
                              </a:ln>
                            </wps:spPr>
                            <wps:txbx>
                              <w:txbxContent>
                                <w:p w14:paraId="5865E09F" w14:textId="0D9255E7" w:rsidR="00492D64" w:rsidRPr="005F3E6F" w:rsidRDefault="00492D64" w:rsidP="00492D64">
                                  <w:pPr>
                                    <w:pStyle w:val="Prrafodelista"/>
                                    <w:numPr>
                                      <w:ilvl w:val="0"/>
                                      <w:numId w:val="1"/>
                                    </w:numPr>
                                    <w:rPr>
                                      <w:color w:val="278079" w:themeColor="accent6" w:themeShade="BF"/>
                                      <w:lang w:val="es-MX"/>
                                    </w:rPr>
                                  </w:pPr>
                                  <w:r w:rsidRPr="005F3E6F">
                                    <w:rPr>
                                      <w:color w:val="278079" w:themeColor="accent6" w:themeShade="BF"/>
                                      <w:lang w:val="es-MX"/>
                                    </w:rPr>
                                    <w:t xml:space="preserve">Inicio de sesión por </w:t>
                                  </w:r>
                                  <w:r>
                                    <w:rPr>
                                      <w:color w:val="278079" w:themeColor="accent6" w:themeShade="BF"/>
                                      <w:lang w:val="es-MX"/>
                                    </w:rPr>
                                    <w:t>cuenta de 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0B293" id="Cuadro de texto 15" o:spid="_x0000_s1028" type="#_x0000_t202" style="position:absolute;left:0;text-align:left;margin-left:368.5pt;margin-top:227.6pt;width:150.75pt;height:4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" filled="f" strokecolor="#278079 [2409]" strokeweight=".5pt">
                      <v:textbox>
                        <w:txbxContent>
                          <w:p w14:paraId="5865E09F" w14:textId="0D9255E7" w:rsidR="00492D64" w:rsidRPr="005F3E6F" w:rsidRDefault="00492D64" w:rsidP="00492D64">
                            <w:pPr>
                              <w:pStyle w:val="Prrafodelista"/>
                              <w:numPr>
                                <w:ilvl w:val="0"/>
                                <w:numId w:val="1"/>
                              </w:numPr>
                              <w:rPr>
                                <w:color w:val="278079" w:themeColor="accent6" w:themeShade="BF"/>
                                <w:lang w:val="es-MX"/>
                              </w:rPr>
                            </w:pPr>
                            <w:r w:rsidRPr="005F3E6F">
                              <w:rPr>
                                <w:color w:val="278079" w:themeColor="accent6" w:themeShade="BF"/>
                                <w:lang w:val="es-MX"/>
                              </w:rPr>
                              <w:t xml:space="preserve">Inicio de sesión por </w:t>
                            </w:r>
                            <w:r>
                              <w:rPr>
                                <w:color w:val="278079" w:themeColor="accent6" w:themeShade="BF"/>
                                <w:lang w:val="es-MX"/>
                              </w:rPr>
                              <w:t>cuenta de Google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D41EE0B" wp14:editId="42B8B28F">
                      <wp:simplePos x="0" y="0"/>
                      <wp:positionH relativeFrom="column">
                        <wp:posOffset>4199889</wp:posOffset>
                      </wp:positionH>
                      <wp:positionV relativeFrom="paragraph">
                        <wp:posOffset>2394585</wp:posOffset>
                      </wp:positionV>
                      <wp:extent cx="466725" cy="276225"/>
                      <wp:effectExtent l="0" t="38100" r="47625" b="28575"/>
                      <wp:wrapNone/>
                      <wp:docPr id="14" name="Conector recto de flecha 14"/>
                      <wp:cNvGraphicFramePr/>
                      <a:graphic xmlns:a="http://schemas.openxmlformats.org/drawingml/2006/main">
                        <a:graphicData uri="http://schemas.microsoft.com/office/word/2010/wordprocessingShape">
                          <wps:wsp>
                            <wps:cNvCnPr/>
                            <wps:spPr>
                              <a:xfrm flipV="1">
                                <a:off x="0" y="0"/>
                                <a:ext cx="466725" cy="2762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AA02C" id="Conector recto de flecha 14" o:spid="_x0000_s1026" type="#_x0000_t32" style="position:absolute;margin-left:330.7pt;margin-top:188.55pt;width:36.75pt;height:21.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" strokecolor="#278079 [2409]" strokeweight="1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5893275D" wp14:editId="19316E62">
                      <wp:simplePos x="0" y="0"/>
                      <wp:positionH relativeFrom="column">
                        <wp:posOffset>4656455</wp:posOffset>
                      </wp:positionH>
                      <wp:positionV relativeFrom="paragraph">
                        <wp:posOffset>2108200</wp:posOffset>
                      </wp:positionV>
                      <wp:extent cx="1914525" cy="581025"/>
                      <wp:effectExtent l="0" t="0" r="28575" b="28575"/>
                      <wp:wrapNone/>
                      <wp:docPr id="13" name="Cuadro de texto 13"/>
                      <wp:cNvGraphicFramePr/>
                      <a:graphic xmlns:a="http://schemas.openxmlformats.org/drawingml/2006/main">
                        <a:graphicData uri="http://schemas.microsoft.com/office/word/2010/wordprocessingShape">
                          <wps:wsp>
                            <wps:cNvSpPr txBox="1"/>
                            <wps:spPr>
                              <a:xfrm>
                                <a:off x="0" y="0"/>
                                <a:ext cx="1914525" cy="581025"/>
                              </a:xfrm>
                              <a:prstGeom prst="rect">
                                <a:avLst/>
                              </a:prstGeom>
                              <a:noFill/>
                              <a:ln w="6350">
                                <a:solidFill>
                                  <a:schemeClr val="accent6">
                                    <a:lumMod val="75000"/>
                                  </a:schemeClr>
                                </a:solidFill>
                              </a:ln>
                            </wps:spPr>
                            <wps:txbx>
                              <w:txbxContent>
                                <w:p w14:paraId="370A444A" w14:textId="1099E4E0" w:rsidR="005F3E6F" w:rsidRPr="005F3E6F" w:rsidRDefault="005F3E6F" w:rsidP="005F3E6F">
                                  <w:pPr>
                                    <w:pStyle w:val="Prrafodelista"/>
                                    <w:numPr>
                                      <w:ilvl w:val="0"/>
                                      <w:numId w:val="1"/>
                                    </w:numPr>
                                    <w:rPr>
                                      <w:color w:val="278079" w:themeColor="accent6" w:themeShade="BF"/>
                                      <w:lang w:val="es-MX"/>
                                    </w:rPr>
                                  </w:pPr>
                                  <w:r w:rsidRPr="005F3E6F">
                                    <w:rPr>
                                      <w:color w:val="278079" w:themeColor="accent6" w:themeShade="BF"/>
                                      <w:lang w:val="es-MX"/>
                                    </w:rPr>
                                    <w:t>Inicio de sesión por 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275D" id="Cuadro de texto 13" o:spid="_x0000_s1029" type="#_x0000_t202" style="position:absolute;left:0;text-align:left;margin-left:366.65pt;margin-top:166pt;width:150.7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" filled="f" strokecolor="#278079 [2409]" strokeweight=".5pt">
                      <v:textbox>
                        <w:txbxContent>
                          <w:p w14:paraId="370A444A" w14:textId="1099E4E0" w:rsidR="005F3E6F" w:rsidRPr="005F3E6F" w:rsidRDefault="005F3E6F" w:rsidP="005F3E6F">
                            <w:pPr>
                              <w:pStyle w:val="Prrafodelista"/>
                              <w:numPr>
                                <w:ilvl w:val="0"/>
                                <w:numId w:val="1"/>
                              </w:numPr>
                              <w:rPr>
                                <w:color w:val="278079" w:themeColor="accent6" w:themeShade="BF"/>
                                <w:lang w:val="es-MX"/>
                              </w:rPr>
                            </w:pPr>
                            <w:r w:rsidRPr="005F3E6F">
                              <w:rPr>
                                <w:color w:val="278079" w:themeColor="accent6" w:themeShade="BF"/>
                                <w:lang w:val="es-MX"/>
                              </w:rPr>
                              <w:t>Inicio de sesión por correo electrónico</w:t>
                            </w:r>
                          </w:p>
                        </w:txbxContent>
                      </v:textbox>
                    </v:shape>
                  </w:pict>
                </mc:Fallback>
              </mc:AlternateContent>
            </w:r>
            <w:r w:rsidR="005F3E6F">
              <w:rPr>
                <w:noProof/>
              </w:rPr>
              <w:drawing>
                <wp:inline distT="0" distB="0" distL="0" distR="0" wp14:anchorId="784A6291" wp14:editId="2768CFFC">
                  <wp:extent cx="2233104" cy="4962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9754" cy="4977304"/>
                          </a:xfrm>
                          <a:prstGeom prst="rect">
                            <a:avLst/>
                          </a:prstGeom>
                          <a:noFill/>
                          <a:ln>
                            <a:noFill/>
                          </a:ln>
                        </pic:spPr>
                      </pic:pic>
                    </a:graphicData>
                  </a:graphic>
                </wp:inline>
              </w:drawing>
            </w:r>
          </w:p>
          <w:sdt>
            <w:sdtPr>
              <w:rPr>
                <w:noProof/>
              </w:rPr>
              <w:id w:val="1660650702"/>
              <w:placeholder>
                <w:docPart w:val="528FD4E0C4E745618B8C7522784D4143"/>
              </w:placeholder>
              <w15:appearance w15:val="hidden"/>
            </w:sdtPr>
            <w:sdtEndPr/>
            <w:sdtContent>
              <w:p w14:paraId="304537AC" w14:textId="6493647C" w:rsidR="00DF027C" w:rsidRDefault="005F3E6F" w:rsidP="00492D64">
                <w:pPr>
                  <w:pStyle w:val="Ttulo2"/>
                  <w:numPr>
                    <w:ilvl w:val="0"/>
                    <w:numId w:val="2"/>
                  </w:numPr>
                  <w:jc w:val="both"/>
                  <w:rPr>
                    <w:noProof/>
                  </w:rPr>
                </w:pPr>
                <w:r>
                  <w:rPr>
                    <w:noProof/>
                  </w:rPr>
                  <w:t>Inicio de sesión por correo electronico.</w:t>
                </w:r>
              </w:p>
            </w:sdtContent>
          </w:sdt>
          <w:p w14:paraId="6A7587EA" w14:textId="07F0BBAC" w:rsidR="00DF027C" w:rsidRDefault="00492D64" w:rsidP="00492D64">
            <w:pPr>
              <w:pStyle w:val="Contenido"/>
              <w:jc w:val="both"/>
              <w:rPr>
                <w:noProof/>
              </w:rPr>
            </w:pPr>
            <w:r>
              <w:rPr>
                <w:noProof/>
              </w:rPr>
              <w:t>El inicio de sesión por correo electronico puede ser utilizado por los empleados de la veterinaria (secretaria y veterinarios) y por los clientes que se registren en el formulario que se detallara en el punto No. 3 del manual. Los campos requeridos para iniciar sesión son: correo electronico y contraseña</w:t>
            </w:r>
            <w:r w:rsidR="00622B1F">
              <w:rPr>
                <w:noProof/>
              </w:rPr>
              <w:t>, finalmente se presiona el boton “ir” para a acceder.</w:t>
            </w:r>
          </w:p>
          <w:p w14:paraId="70CB375C" w14:textId="3F17A9BA" w:rsidR="00492D64" w:rsidRDefault="00492D64" w:rsidP="00DF027C">
            <w:pPr>
              <w:pStyle w:val="Contenido"/>
              <w:rPr>
                <w:noProof/>
              </w:rPr>
            </w:pPr>
          </w:p>
          <w:p w14:paraId="09D70E3A" w14:textId="1A498FC1" w:rsidR="00492D64" w:rsidRDefault="00492D64" w:rsidP="00DF027C">
            <w:pPr>
              <w:pStyle w:val="Contenido"/>
              <w:rPr>
                <w:noProof/>
              </w:rPr>
            </w:pPr>
          </w:p>
          <w:p w14:paraId="131C99EF" w14:textId="77777777" w:rsidR="00492D64" w:rsidRPr="00DF027C" w:rsidRDefault="00492D64" w:rsidP="00DF027C">
            <w:pPr>
              <w:pStyle w:val="Contenido"/>
              <w:rPr>
                <w:noProof/>
              </w:rPr>
            </w:pPr>
          </w:p>
          <w:p w14:paraId="39EC1252" w14:textId="77777777" w:rsidR="00DF027C" w:rsidRDefault="00DF027C" w:rsidP="00DF027C">
            <w:pPr>
              <w:rPr>
                <w:noProof/>
              </w:rPr>
            </w:pPr>
          </w:p>
          <w:p w14:paraId="3087A65C" w14:textId="5404057A" w:rsidR="00DF027C" w:rsidRDefault="00DF027C" w:rsidP="00DF027C">
            <w:pPr>
              <w:pStyle w:val="Contenido"/>
              <w:rPr>
                <w:noProof/>
              </w:rPr>
            </w:pPr>
          </w:p>
        </w:tc>
      </w:tr>
    </w:tbl>
    <w:sdt>
      <w:sdtPr>
        <w:rPr>
          <w:noProof/>
        </w:rPr>
        <w:id w:val="-2129538273"/>
        <w:placeholder>
          <w:docPart w:val="108CF4F63B204718A4D69A2CE755AA2C"/>
        </w:placeholder>
        <w15:appearance w15:val="hidden"/>
      </w:sdtPr>
      <w:sdtEndPr/>
      <w:sdtContent>
        <w:p w14:paraId="61F74ED8" w14:textId="45D5D791" w:rsidR="00492D64" w:rsidRDefault="00492D64" w:rsidP="00492D64">
          <w:pPr>
            <w:pStyle w:val="Ttulo2"/>
            <w:numPr>
              <w:ilvl w:val="0"/>
              <w:numId w:val="2"/>
            </w:numPr>
            <w:rPr>
              <w:noProof/>
            </w:rPr>
          </w:pPr>
          <w:r>
            <w:rPr>
              <w:noProof/>
            </w:rPr>
            <w:t>Inicio de sesión por cuenta de Google.</w:t>
          </w:r>
        </w:p>
      </w:sdtContent>
    </w:sdt>
    <w:p w14:paraId="6798AA67" w14:textId="51F0D36B" w:rsidR="00492D64" w:rsidRDefault="00492D64" w:rsidP="00744CAE">
      <w:pPr>
        <w:pStyle w:val="Contenido"/>
        <w:jc w:val="both"/>
        <w:rPr>
          <w:noProof/>
        </w:rPr>
      </w:pPr>
      <w:r>
        <w:rPr>
          <w:noProof/>
        </w:rPr>
        <w:t>El inicio de sesión por cuenta de Google es de uso exclusivo para los clientes de la veterinaria. Al presionar el boton de Google se despliega</w:t>
      </w:r>
      <w:r w:rsidR="00744CAE">
        <w:rPr>
          <w:noProof/>
        </w:rPr>
        <w:t xml:space="preserve"> una pantalla con las cuentas de Google registradas en el dispositivo movil, posteriormente se debe seleccionar una de las cuentas para registrar el correo electronico del usuario y finalmente acceder a las funcionalidades de la aplicación.</w:t>
      </w:r>
    </w:p>
    <w:p w14:paraId="1EEB836B" w14:textId="77777777" w:rsidR="00744CAE" w:rsidRDefault="00744CAE" w:rsidP="00744CAE">
      <w:pPr>
        <w:pStyle w:val="Contenido"/>
        <w:jc w:val="both"/>
        <w:rPr>
          <w:noProof/>
        </w:rPr>
      </w:pPr>
    </w:p>
    <w:p w14:paraId="796E2402" w14:textId="65D58A8E" w:rsidR="0087605E" w:rsidRDefault="00744CAE" w:rsidP="00744CAE">
      <w:pPr>
        <w:spacing w:after="200"/>
        <w:jc w:val="center"/>
        <w:rPr>
          <w:noProof/>
        </w:rPr>
      </w:pPr>
      <w:r>
        <w:rPr>
          <w:noProof/>
        </w:rPr>
        <w:drawing>
          <wp:inline distT="0" distB="0" distL="0" distR="0" wp14:anchorId="631A2BBD" wp14:editId="630C6FD8">
            <wp:extent cx="3019425" cy="48627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696" b="17832"/>
                    <a:stretch/>
                  </pic:blipFill>
                  <pic:spPr bwMode="auto">
                    <a:xfrm>
                      <a:off x="0" y="0"/>
                      <a:ext cx="3032338" cy="4883571"/>
                    </a:xfrm>
                    <a:prstGeom prst="rect">
                      <a:avLst/>
                    </a:prstGeom>
                    <a:noFill/>
                    <a:ln>
                      <a:noFill/>
                    </a:ln>
                    <a:extLst>
                      <a:ext uri="{53640926-AAD7-44D8-BBD7-CCE9431645EC}">
                        <a14:shadowObscured xmlns:a14="http://schemas.microsoft.com/office/drawing/2010/main"/>
                      </a:ext>
                    </a:extLst>
                  </pic:spPr>
                </pic:pic>
              </a:graphicData>
            </a:graphic>
          </wp:inline>
        </w:drawing>
      </w:r>
    </w:p>
    <w:p w14:paraId="4C3167D7" w14:textId="1E697F6B" w:rsidR="001D09CB" w:rsidRDefault="001D09CB" w:rsidP="00744CAE">
      <w:pPr>
        <w:spacing w:after="200"/>
        <w:jc w:val="center"/>
        <w:rPr>
          <w:noProof/>
        </w:rPr>
      </w:pPr>
    </w:p>
    <w:p w14:paraId="5049FD51" w14:textId="4187F746" w:rsidR="001D09CB" w:rsidRDefault="001D09CB" w:rsidP="00744CAE">
      <w:pPr>
        <w:spacing w:after="200"/>
        <w:jc w:val="center"/>
        <w:rPr>
          <w:noProof/>
        </w:rPr>
      </w:pPr>
    </w:p>
    <w:p w14:paraId="18261305" w14:textId="07B47173" w:rsidR="001D09CB" w:rsidRDefault="001D09CB" w:rsidP="00744CAE">
      <w:pPr>
        <w:spacing w:after="200"/>
        <w:jc w:val="center"/>
        <w:rPr>
          <w:noProof/>
        </w:rPr>
      </w:pPr>
    </w:p>
    <w:p w14:paraId="3070F8F5" w14:textId="790BA0F9" w:rsidR="001D09CB" w:rsidRDefault="001D09CB" w:rsidP="00744CAE">
      <w:pPr>
        <w:spacing w:after="200"/>
        <w:jc w:val="center"/>
        <w:rPr>
          <w:noProof/>
        </w:rPr>
      </w:pPr>
    </w:p>
    <w:p w14:paraId="4E2B65B8" w14:textId="71EA2805" w:rsidR="001D09CB" w:rsidRDefault="001D09CB" w:rsidP="00744CAE">
      <w:pPr>
        <w:spacing w:after="200"/>
        <w:jc w:val="center"/>
        <w:rPr>
          <w:noProof/>
        </w:rPr>
      </w:pPr>
    </w:p>
    <w:p w14:paraId="3F0E4266" w14:textId="21162331" w:rsidR="001D09CB" w:rsidRDefault="001D09CB" w:rsidP="00744CAE">
      <w:pPr>
        <w:spacing w:after="200"/>
        <w:jc w:val="center"/>
        <w:rPr>
          <w:noProof/>
        </w:rPr>
      </w:pPr>
    </w:p>
    <w:p w14:paraId="6950C3FF" w14:textId="77777777" w:rsidR="001D09CB" w:rsidRDefault="001D09CB" w:rsidP="00744CAE">
      <w:pPr>
        <w:spacing w:after="200"/>
        <w:jc w:val="center"/>
        <w:rPr>
          <w:noProof/>
        </w:rPr>
      </w:pPr>
    </w:p>
    <w:sdt>
      <w:sdtPr>
        <w:rPr>
          <w:noProof/>
        </w:rPr>
        <w:id w:val="797341648"/>
        <w:placeholder>
          <w:docPart w:val="0B035BF12FBB445DB8DBEA80C964C300"/>
        </w:placeholder>
        <w15:appearance w15:val="hidden"/>
      </w:sdtPr>
      <w:sdtEndPr/>
      <w:sdtContent>
        <w:p w14:paraId="63B6E26F" w14:textId="5CDBF511" w:rsidR="00744CAE" w:rsidRDefault="00744CAE" w:rsidP="00744CAE">
          <w:pPr>
            <w:pStyle w:val="Ttulo2"/>
            <w:numPr>
              <w:ilvl w:val="0"/>
              <w:numId w:val="2"/>
            </w:numPr>
            <w:rPr>
              <w:noProof/>
            </w:rPr>
          </w:pPr>
          <w:r>
            <w:rPr>
              <w:noProof/>
            </w:rPr>
            <w:t>Registro para nuevo cliente.</w:t>
          </w:r>
        </w:p>
      </w:sdtContent>
    </w:sdt>
    <w:p w14:paraId="39BB52F1" w14:textId="6F2BA8AD" w:rsidR="00622B1F" w:rsidRDefault="00622B1F" w:rsidP="00744CAE">
      <w:pPr>
        <w:pStyle w:val="Contenido"/>
        <w:jc w:val="both"/>
        <w:rPr>
          <w:noProof/>
        </w:rPr>
      </w:pPr>
      <w:r>
        <w:rPr>
          <w:noProof/>
        </w:rPr>
        <w:t>Se accede al formulario de registro desde el enlace mostrado en la parte inferior de la pantalla de inicio de sesión, al presionar el enlace aparece la pantalla para ingresar los datos del nuevo cliente. Los campos requeridos para el registro son: nombre completo del cliente, correo electronico, contraseña y un número telefonico; Posteriormente se debe presionar el boton “ir” para registrar al nuevo cliente y acceder a las funcionalidades de la aplicación.</w:t>
      </w:r>
    </w:p>
    <w:p w14:paraId="0F5ABD6D" w14:textId="77777777" w:rsidR="00622B1F" w:rsidRDefault="00622B1F" w:rsidP="00744CAE">
      <w:pPr>
        <w:pStyle w:val="Contenido"/>
        <w:jc w:val="both"/>
        <w:rPr>
          <w:noProof/>
        </w:rPr>
      </w:pPr>
    </w:p>
    <w:p w14:paraId="710CBF41" w14:textId="7CDF206E" w:rsidR="001D09CB" w:rsidRDefault="00622B1F" w:rsidP="00206E2E">
      <w:pPr>
        <w:spacing w:after="200"/>
        <w:jc w:val="center"/>
        <w:rPr>
          <w:noProof/>
          <w:lang w:bidi="es-ES"/>
        </w:rPr>
      </w:pPr>
      <w:r>
        <w:rPr>
          <w:noProof/>
        </w:rPr>
        <w:drawing>
          <wp:inline distT="0" distB="0" distL="0" distR="0" wp14:anchorId="51DE6EFA" wp14:editId="4216B9B5">
            <wp:extent cx="2438400" cy="4791506"/>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7211" cy="4828469"/>
                    </a:xfrm>
                    <a:prstGeom prst="rect">
                      <a:avLst/>
                    </a:prstGeom>
                    <a:noFill/>
                    <a:ln>
                      <a:noFill/>
                    </a:ln>
                  </pic:spPr>
                </pic:pic>
              </a:graphicData>
            </a:graphic>
          </wp:inline>
        </w:drawing>
      </w:r>
    </w:p>
    <w:p w14:paraId="16EC0756" w14:textId="314EA29C" w:rsidR="001D09CB" w:rsidRDefault="001D09CB" w:rsidP="00206E2E">
      <w:pPr>
        <w:spacing w:after="200"/>
        <w:jc w:val="center"/>
        <w:rPr>
          <w:noProof/>
          <w:lang w:bidi="es-ES"/>
        </w:rPr>
      </w:pPr>
    </w:p>
    <w:p w14:paraId="30C10F44" w14:textId="79738050" w:rsidR="001D09CB" w:rsidRDefault="001D09CB" w:rsidP="00206E2E">
      <w:pPr>
        <w:spacing w:after="200"/>
        <w:jc w:val="center"/>
        <w:rPr>
          <w:noProof/>
          <w:lang w:bidi="es-ES"/>
        </w:rPr>
      </w:pPr>
    </w:p>
    <w:p w14:paraId="5F0E6A62" w14:textId="47140C0A" w:rsidR="001D09CB" w:rsidRDefault="001D09CB" w:rsidP="00206E2E">
      <w:pPr>
        <w:spacing w:after="200"/>
        <w:jc w:val="center"/>
        <w:rPr>
          <w:noProof/>
          <w:lang w:bidi="es-ES"/>
        </w:rPr>
      </w:pPr>
    </w:p>
    <w:p w14:paraId="671EBEB0" w14:textId="77777777" w:rsidR="001D09CB" w:rsidRDefault="001D09CB" w:rsidP="00206E2E">
      <w:pPr>
        <w:spacing w:after="200"/>
        <w:jc w:val="center"/>
        <w:rPr>
          <w:noProof/>
          <w:lang w:bidi="es-ES"/>
        </w:rPr>
      </w:pPr>
    </w:p>
    <w:p w14:paraId="36091B11" w14:textId="5DECCD05" w:rsidR="00206E2E" w:rsidRDefault="00206E2E" w:rsidP="001D09CB">
      <w:pPr>
        <w:spacing w:after="200"/>
        <w:rPr>
          <w:rFonts w:ascii="Arial (Titulos)" w:hAnsi="Arial (Titulos)" w:hint="eastAsia"/>
          <w:noProof/>
          <w:sz w:val="52"/>
          <w:szCs w:val="52"/>
          <w:lang w:bidi="es-ES"/>
        </w:rPr>
      </w:pPr>
      <w:r w:rsidRPr="001D09CB">
        <w:rPr>
          <w:rFonts w:ascii="Arial (Titulos)" w:hAnsi="Arial (Titulos)"/>
          <w:noProof/>
          <w:sz w:val="52"/>
          <w:szCs w:val="52"/>
          <w:lang w:bidi="es-ES"/>
        </w:rPr>
        <w:lastRenderedPageBreak/>
        <w:t>Funcionalidades para clientes.</w:t>
      </w:r>
    </w:p>
    <w:p w14:paraId="117465B5" w14:textId="067B7BBF" w:rsidR="001D09CB" w:rsidRDefault="001D09CB" w:rsidP="001D09CB">
      <w:pPr>
        <w:pStyle w:val="Ttulo2"/>
        <w:jc w:val="both"/>
        <w:rPr>
          <w:rFonts w:eastAsiaTheme="minorEastAsia" w:cstheme="minorBidi"/>
          <w:noProof/>
          <w:sz w:val="28"/>
          <w:szCs w:val="22"/>
          <w:lang w:bidi="es-ES"/>
        </w:rPr>
      </w:pPr>
      <w:r>
        <w:rPr>
          <w:rFonts w:eastAsiaTheme="minorEastAsia" w:cstheme="minorBidi"/>
          <w:noProof/>
          <w:sz w:val="28"/>
          <w:szCs w:val="22"/>
          <w:lang w:bidi="es-ES"/>
        </w:rPr>
        <w:t>Cuando un cliente inicia sesión es redireccionado al formulario para registrar una nueva cita el cual se detallará más adelante, el rol de cliente posee un menú con las siguientes funcionalidades:</w:t>
      </w:r>
    </w:p>
    <w:p w14:paraId="396E9577" w14:textId="4558E793" w:rsidR="001D09CB" w:rsidRDefault="001D09CB" w:rsidP="001D09CB">
      <w:pPr>
        <w:pStyle w:val="Ttulo2"/>
        <w:jc w:val="center"/>
        <w:rPr>
          <w:noProof/>
        </w:rPr>
      </w:pPr>
      <w:r>
        <w:rPr>
          <w:noProof/>
        </w:rPr>
        <mc:AlternateContent>
          <mc:Choice Requires="wps">
            <w:drawing>
              <wp:anchor distT="0" distB="0" distL="114300" distR="114300" simplePos="0" relativeHeight="251680768" behindDoc="0" locked="0" layoutInCell="1" allowOverlap="1" wp14:anchorId="3BFBAFBF" wp14:editId="7EB8D89A">
                <wp:simplePos x="0" y="0"/>
                <wp:positionH relativeFrom="margin">
                  <wp:align>center</wp:align>
                </wp:positionH>
                <wp:positionV relativeFrom="paragraph">
                  <wp:posOffset>2570480</wp:posOffset>
                </wp:positionV>
                <wp:extent cx="295275" cy="29527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295275" cy="295275"/>
                        </a:xfrm>
                        <a:prstGeom prst="rect">
                          <a:avLst/>
                        </a:prstGeom>
                        <a:noFill/>
                        <a:ln w="6350">
                          <a:solidFill>
                            <a:schemeClr val="accent6">
                              <a:lumMod val="75000"/>
                            </a:schemeClr>
                          </a:solidFill>
                        </a:ln>
                      </wps:spPr>
                      <wps:txbx>
                        <w:txbxContent>
                          <w:p w14:paraId="5D929EA9" w14:textId="3C3A933B" w:rsidR="001D09CB" w:rsidRPr="007B1EAE" w:rsidRDefault="007B1EAE" w:rsidP="007B1EAE">
                            <w:pPr>
                              <w:rPr>
                                <w:color w:val="278079" w:themeColor="accent6" w:themeShade="BF"/>
                                <w:lang w:val="es-MX"/>
                              </w:rPr>
                            </w:pPr>
                            <w:proofErr w:type="gramStart"/>
                            <w:r>
                              <w:rPr>
                                <w:color w:val="278079" w:themeColor="accent6" w:themeShade="BF"/>
                                <w:lang w:val="es-MX"/>
                              </w:rPr>
                              <w:t>3,...</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BAFBF" id="_x0000_t202" coordsize="21600,21600" o:spt="202" path="m,l,21600r21600,l21600,xe">
                <v:stroke joinstyle="miter"/>
                <v:path gradientshapeok="t" o:connecttype="rect"/>
              </v:shapetype>
              <v:shape id="Cuadro de texto 29" o:spid="_x0000_s1030" type="#_x0000_t202" style="position:absolute;left:0;text-align:left;margin-left:0;margin-top:202.4pt;width:23.25pt;height:23.2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" filled="f" strokecolor="#278079 [2409]" strokeweight=".5pt">
                <v:textbox>
                  <w:txbxContent>
                    <w:p w14:paraId="5D929EA9" w14:textId="3C3A933B" w:rsidR="001D09CB" w:rsidRPr="007B1EAE" w:rsidRDefault="007B1EAE" w:rsidP="007B1EAE">
                      <w:pPr>
                        <w:rPr>
                          <w:color w:val="278079" w:themeColor="accent6" w:themeShade="BF"/>
                          <w:lang w:val="es-MX"/>
                        </w:rPr>
                      </w:pPr>
                      <w:proofErr w:type="gramStart"/>
                      <w:r>
                        <w:rPr>
                          <w:color w:val="278079" w:themeColor="accent6" w:themeShade="BF"/>
                          <w:lang w:val="es-MX"/>
                        </w:rPr>
                        <w:t>3,...</w:t>
                      </w:r>
                      <w:proofErr w:type="gramEnd"/>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56DFA99B" wp14:editId="76A544DF">
                <wp:simplePos x="0" y="0"/>
                <wp:positionH relativeFrom="margin">
                  <wp:posOffset>3015615</wp:posOffset>
                </wp:positionH>
                <wp:positionV relativeFrom="paragraph">
                  <wp:posOffset>1503680</wp:posOffset>
                </wp:positionV>
                <wp:extent cx="295275" cy="295275"/>
                <wp:effectExtent l="0" t="0" r="28575" b="28575"/>
                <wp:wrapNone/>
                <wp:docPr id="31" name="Cuadro de texto 31"/>
                <wp:cNvGraphicFramePr/>
                <a:graphic xmlns:a="http://schemas.openxmlformats.org/drawingml/2006/main">
                  <a:graphicData uri="http://schemas.microsoft.com/office/word/2010/wordprocessingShape">
                    <wps:wsp>
                      <wps:cNvSpPr txBox="1"/>
                      <wps:spPr>
                        <a:xfrm>
                          <a:off x="0" y="0"/>
                          <a:ext cx="295275" cy="295275"/>
                        </a:xfrm>
                        <a:prstGeom prst="rect">
                          <a:avLst/>
                        </a:prstGeom>
                        <a:noFill/>
                        <a:ln w="6350">
                          <a:solidFill>
                            <a:schemeClr val="accent6">
                              <a:lumMod val="75000"/>
                            </a:schemeClr>
                          </a:solidFill>
                        </a:ln>
                      </wps:spPr>
                      <wps:txbx>
                        <w:txbxContent>
                          <w:p w14:paraId="5CABC556" w14:textId="29325EB5" w:rsidR="001D09CB" w:rsidRPr="007B1EAE" w:rsidRDefault="007B1EAE" w:rsidP="007B1EAE">
                            <w:pPr>
                              <w:rPr>
                                <w:color w:val="278079" w:themeColor="accent6" w:themeShade="BF"/>
                                <w:lang w:val="es-MX"/>
                              </w:rPr>
                            </w:pPr>
                            <w:r>
                              <w:rPr>
                                <w:color w:val="278079" w:themeColor="accent6" w:themeShade="BF"/>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FA99B" id="Cuadro de texto 31" o:spid="_x0000_s1031" type="#_x0000_t202" style="position:absolute;left:0;text-align:left;margin-left:237.45pt;margin-top:118.4pt;width:23.25pt;height:23.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" filled="f" strokecolor="#278079 [2409]" strokeweight=".5pt">
                <v:textbox>
                  <w:txbxContent>
                    <w:p w14:paraId="5CABC556" w14:textId="29325EB5" w:rsidR="001D09CB" w:rsidRPr="007B1EAE" w:rsidRDefault="007B1EAE" w:rsidP="007B1EAE">
                      <w:pPr>
                        <w:rPr>
                          <w:color w:val="278079" w:themeColor="accent6" w:themeShade="BF"/>
                          <w:lang w:val="es-MX"/>
                        </w:rPr>
                      </w:pPr>
                      <w:r>
                        <w:rPr>
                          <w:color w:val="278079" w:themeColor="accent6" w:themeShade="BF"/>
                          <w:lang w:val="es-MX"/>
                        </w:rPr>
                        <w:t>1</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13AAA4BB" wp14:editId="6FAD7726">
                <wp:simplePos x="0" y="0"/>
                <wp:positionH relativeFrom="margin">
                  <wp:align>center</wp:align>
                </wp:positionH>
                <wp:positionV relativeFrom="paragraph">
                  <wp:posOffset>1856105</wp:posOffset>
                </wp:positionV>
                <wp:extent cx="295275" cy="295275"/>
                <wp:effectExtent l="0" t="0" r="28575" b="28575"/>
                <wp:wrapNone/>
                <wp:docPr id="30" name="Cuadro de texto 30"/>
                <wp:cNvGraphicFramePr/>
                <a:graphic xmlns:a="http://schemas.openxmlformats.org/drawingml/2006/main">
                  <a:graphicData uri="http://schemas.microsoft.com/office/word/2010/wordprocessingShape">
                    <wps:wsp>
                      <wps:cNvSpPr txBox="1"/>
                      <wps:spPr>
                        <a:xfrm>
                          <a:off x="0" y="0"/>
                          <a:ext cx="295275" cy="295275"/>
                        </a:xfrm>
                        <a:prstGeom prst="rect">
                          <a:avLst/>
                        </a:prstGeom>
                        <a:noFill/>
                        <a:ln w="6350">
                          <a:solidFill>
                            <a:schemeClr val="accent6">
                              <a:lumMod val="75000"/>
                            </a:schemeClr>
                          </a:solidFill>
                        </a:ln>
                      </wps:spPr>
                      <wps:txbx>
                        <w:txbxContent>
                          <w:p w14:paraId="140AA118" w14:textId="677906EB" w:rsidR="001D09CB" w:rsidRPr="007B1EAE" w:rsidRDefault="007B1EAE" w:rsidP="007B1EAE">
                            <w:pPr>
                              <w:rPr>
                                <w:color w:val="278079" w:themeColor="accent6" w:themeShade="BF"/>
                                <w:lang w:val="es-MX"/>
                              </w:rPr>
                            </w:pPr>
                            <w:r>
                              <w:rPr>
                                <w:color w:val="278079" w:themeColor="accent6" w:themeShade="BF"/>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AA4BB" id="Cuadro de texto 30" o:spid="_x0000_s1032" type="#_x0000_t202" style="position:absolute;left:0;text-align:left;margin-left:0;margin-top:146.15pt;width:23.25pt;height:23.2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" filled="f" strokecolor="#278079 [2409]" strokeweight=".5pt">
                <v:textbox>
                  <w:txbxContent>
                    <w:p w14:paraId="140AA118" w14:textId="677906EB" w:rsidR="001D09CB" w:rsidRPr="007B1EAE" w:rsidRDefault="007B1EAE" w:rsidP="007B1EAE">
                      <w:pPr>
                        <w:rPr>
                          <w:color w:val="278079" w:themeColor="accent6" w:themeShade="BF"/>
                          <w:lang w:val="es-MX"/>
                        </w:rPr>
                      </w:pPr>
                      <w:r>
                        <w:rPr>
                          <w:color w:val="278079" w:themeColor="accent6" w:themeShade="BF"/>
                          <w:lang w:val="es-MX"/>
                        </w:rPr>
                        <w:t>2.</w:t>
                      </w:r>
                    </w:p>
                  </w:txbxContent>
                </v:textbox>
                <w10:wrap anchorx="margin"/>
              </v:shape>
            </w:pict>
          </mc:Fallback>
        </mc:AlternateContent>
      </w:r>
      <w:r>
        <w:rPr>
          <w:noProof/>
        </w:rPr>
        <w:drawing>
          <wp:inline distT="0" distB="0" distL="0" distR="0" wp14:anchorId="6268BF5C" wp14:editId="6782110C">
            <wp:extent cx="2714625" cy="353732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5744"/>
                    <a:stretch/>
                  </pic:blipFill>
                  <pic:spPr bwMode="auto">
                    <a:xfrm>
                      <a:off x="0" y="0"/>
                      <a:ext cx="2731490" cy="3559296"/>
                    </a:xfrm>
                    <a:prstGeom prst="rect">
                      <a:avLst/>
                    </a:prstGeom>
                    <a:noFill/>
                    <a:ln>
                      <a:noFill/>
                    </a:ln>
                    <a:extLst>
                      <a:ext uri="{53640926-AAD7-44D8-BBD7-CCE9431645EC}">
                        <a14:shadowObscured xmlns:a14="http://schemas.microsoft.com/office/drawing/2010/main"/>
                      </a:ext>
                    </a:extLst>
                  </pic:spPr>
                </pic:pic>
              </a:graphicData>
            </a:graphic>
          </wp:inline>
        </w:drawing>
      </w:r>
    </w:p>
    <w:sdt>
      <w:sdtPr>
        <w:rPr>
          <w:noProof/>
        </w:rPr>
        <w:id w:val="-580912348"/>
        <w:placeholder>
          <w:docPart w:val="0075B364B36E4964A34F6AD73BA380A8"/>
        </w:placeholder>
        <w15:appearance w15:val="hidden"/>
      </w:sdtPr>
      <w:sdtEndPr/>
      <w:sdtContent>
        <w:p w14:paraId="7DEA50BB" w14:textId="37DCDC73" w:rsidR="001D09CB" w:rsidRDefault="001D09CB" w:rsidP="001D09CB">
          <w:pPr>
            <w:pStyle w:val="Ttulo2"/>
            <w:numPr>
              <w:ilvl w:val="0"/>
              <w:numId w:val="4"/>
            </w:numPr>
            <w:rPr>
              <w:noProof/>
            </w:rPr>
          </w:pPr>
          <w:r>
            <w:rPr>
              <w:noProof/>
            </w:rPr>
            <w:t>Solicitar cita.</w:t>
          </w:r>
        </w:p>
      </w:sdtContent>
    </w:sdt>
    <w:p w14:paraId="2262EF9D" w14:textId="7B86F2CE" w:rsidR="00206E2E" w:rsidRDefault="00FE5BD5" w:rsidP="001D09CB">
      <w:pPr>
        <w:pStyle w:val="Contenido"/>
        <w:jc w:val="both"/>
        <w:rPr>
          <w:noProof/>
        </w:rPr>
      </w:pPr>
      <w:r>
        <w:rPr>
          <w:noProof/>
        </w:rPr>
        <w:t xml:space="preserve">Al presionar esta opción se muestra el formulario para solicitar una cita, dicho formulario tambien es mostrado al iniciar sesión. Para solicitar una cita se deben llenar los siguientes campos: </w:t>
      </w:r>
    </w:p>
    <w:p w14:paraId="031DD0AF" w14:textId="32670682" w:rsidR="00FE5BD5" w:rsidRDefault="00FE5BD5" w:rsidP="00FE5BD5">
      <w:pPr>
        <w:pStyle w:val="Contenido"/>
        <w:numPr>
          <w:ilvl w:val="0"/>
          <w:numId w:val="5"/>
        </w:numPr>
        <w:jc w:val="both"/>
        <w:rPr>
          <w:noProof/>
        </w:rPr>
      </w:pPr>
      <w:r>
        <w:rPr>
          <w:noProof/>
        </w:rPr>
        <w:t>Veterinario: se muestra una lista desplegable con los veterinarios disponibles para atender a las mascotas, se debe seleccionar un veterinario para ver en el campo de “hora” los horarios de atención que dispone dicho veterinario.</w:t>
      </w:r>
    </w:p>
    <w:p w14:paraId="35718790" w14:textId="1C5522E9" w:rsidR="00FE5BD5" w:rsidRDefault="00FE5BD5" w:rsidP="00FE5BD5">
      <w:pPr>
        <w:pStyle w:val="Contenido"/>
        <w:numPr>
          <w:ilvl w:val="0"/>
          <w:numId w:val="5"/>
        </w:numPr>
        <w:jc w:val="both"/>
        <w:rPr>
          <w:noProof/>
        </w:rPr>
      </w:pPr>
      <w:r>
        <w:rPr>
          <w:noProof/>
        </w:rPr>
        <w:t>Fecha: se debe seleccionar una fecha en la que se desea agendar la visita al consultorio.</w:t>
      </w:r>
    </w:p>
    <w:p w14:paraId="0928FD72" w14:textId="30C4E085" w:rsidR="00FE5BD5" w:rsidRDefault="00FE5BD5" w:rsidP="00FE5BD5">
      <w:pPr>
        <w:pStyle w:val="Contenido"/>
        <w:numPr>
          <w:ilvl w:val="0"/>
          <w:numId w:val="5"/>
        </w:numPr>
        <w:jc w:val="both"/>
        <w:rPr>
          <w:noProof/>
        </w:rPr>
      </w:pPr>
      <w:r>
        <w:rPr>
          <w:noProof/>
        </w:rPr>
        <w:t>Hora: se muestra una lista desplegable con los horarios disponibles para el veterinario seleccionado en el primer campo.</w:t>
      </w:r>
    </w:p>
    <w:p w14:paraId="0BE61414" w14:textId="149CFADE" w:rsidR="00FE5BD5" w:rsidRDefault="00FE5BD5" w:rsidP="00FE5BD5">
      <w:pPr>
        <w:pStyle w:val="Contenido"/>
        <w:jc w:val="both"/>
        <w:rPr>
          <w:noProof/>
        </w:rPr>
      </w:pPr>
    </w:p>
    <w:p w14:paraId="6550C195" w14:textId="661F4E0A" w:rsidR="00FE5BD5" w:rsidRDefault="00FE5BD5" w:rsidP="00FE5BD5">
      <w:pPr>
        <w:pStyle w:val="Contenido"/>
        <w:jc w:val="both"/>
        <w:rPr>
          <w:noProof/>
        </w:rPr>
      </w:pPr>
    </w:p>
    <w:p w14:paraId="5A01B876" w14:textId="0F0E771D" w:rsidR="00FE5BD5" w:rsidRDefault="00FE5BD5" w:rsidP="00FE5BD5">
      <w:pPr>
        <w:pStyle w:val="Contenido"/>
        <w:jc w:val="both"/>
        <w:rPr>
          <w:noProof/>
        </w:rPr>
      </w:pPr>
    </w:p>
    <w:p w14:paraId="38FC4AC2" w14:textId="77777777" w:rsidR="00FE5BD5" w:rsidRDefault="00FE5BD5" w:rsidP="00FE5BD5">
      <w:pPr>
        <w:pStyle w:val="Contenido"/>
        <w:jc w:val="both"/>
        <w:rPr>
          <w:noProof/>
        </w:rPr>
      </w:pPr>
    </w:p>
    <w:p w14:paraId="04C09656" w14:textId="18C3F619" w:rsidR="00FE5BD5" w:rsidRDefault="00FE5BD5" w:rsidP="00FE5BD5">
      <w:pPr>
        <w:pStyle w:val="Contenido"/>
        <w:jc w:val="both"/>
        <w:rPr>
          <w:noProof/>
        </w:rPr>
      </w:pPr>
      <w:r>
        <w:rPr>
          <w:noProof/>
        </w:rPr>
        <w:lastRenderedPageBreak/>
        <w:t>Los siguientes campos son relacionados a la mascota:</w:t>
      </w:r>
    </w:p>
    <w:p w14:paraId="2ADAFCC1" w14:textId="32F769AF" w:rsidR="00FE5BD5" w:rsidRDefault="00FE5BD5" w:rsidP="00FE5BD5">
      <w:pPr>
        <w:pStyle w:val="Contenido"/>
        <w:numPr>
          <w:ilvl w:val="0"/>
          <w:numId w:val="5"/>
        </w:numPr>
        <w:jc w:val="both"/>
        <w:rPr>
          <w:noProof/>
        </w:rPr>
      </w:pPr>
      <w:r>
        <w:rPr>
          <w:noProof/>
        </w:rPr>
        <w:t>Nombre de la mascota.</w:t>
      </w:r>
    </w:p>
    <w:p w14:paraId="589E23F5" w14:textId="41CCC94C" w:rsidR="00FE5BD5" w:rsidRDefault="00FE5BD5" w:rsidP="00FE5BD5">
      <w:pPr>
        <w:pStyle w:val="Contenido"/>
        <w:numPr>
          <w:ilvl w:val="0"/>
          <w:numId w:val="5"/>
        </w:numPr>
        <w:jc w:val="both"/>
        <w:rPr>
          <w:noProof/>
        </w:rPr>
      </w:pPr>
      <w:r>
        <w:rPr>
          <w:noProof/>
        </w:rPr>
        <w:t>Edad de la mascota.</w:t>
      </w:r>
    </w:p>
    <w:p w14:paraId="685333C3" w14:textId="6DAD0255" w:rsidR="00FE5BD5" w:rsidRDefault="00FE5BD5" w:rsidP="00FE5BD5">
      <w:pPr>
        <w:pStyle w:val="Contenido"/>
        <w:numPr>
          <w:ilvl w:val="0"/>
          <w:numId w:val="5"/>
        </w:numPr>
        <w:jc w:val="both"/>
        <w:rPr>
          <w:noProof/>
        </w:rPr>
      </w:pPr>
      <w:r>
        <w:rPr>
          <w:noProof/>
        </w:rPr>
        <w:t>Sexo de la mascota.</w:t>
      </w:r>
    </w:p>
    <w:p w14:paraId="213F5F68" w14:textId="225C2CE2" w:rsidR="00FE5BD5" w:rsidRDefault="00FE5BD5" w:rsidP="00FE5BD5">
      <w:pPr>
        <w:pStyle w:val="Contenido"/>
        <w:numPr>
          <w:ilvl w:val="0"/>
          <w:numId w:val="5"/>
        </w:numPr>
        <w:jc w:val="both"/>
        <w:rPr>
          <w:noProof/>
        </w:rPr>
      </w:pPr>
      <w:r>
        <w:rPr>
          <w:noProof/>
        </w:rPr>
        <w:t>Especie de la mascota.</w:t>
      </w:r>
    </w:p>
    <w:p w14:paraId="45329811" w14:textId="61286945" w:rsidR="00FE5BD5" w:rsidRDefault="00FE5BD5" w:rsidP="00FE5BD5">
      <w:pPr>
        <w:pStyle w:val="Contenido"/>
        <w:numPr>
          <w:ilvl w:val="0"/>
          <w:numId w:val="5"/>
        </w:numPr>
        <w:jc w:val="both"/>
        <w:rPr>
          <w:noProof/>
        </w:rPr>
      </w:pPr>
      <w:r>
        <w:rPr>
          <w:noProof/>
        </w:rPr>
        <w:t>Raza de la mascota.</w:t>
      </w:r>
    </w:p>
    <w:p w14:paraId="665B5B99" w14:textId="06F6E530" w:rsidR="00FE5BD5" w:rsidRDefault="00FE5BD5" w:rsidP="00FE5BD5">
      <w:pPr>
        <w:pStyle w:val="Contenido"/>
        <w:numPr>
          <w:ilvl w:val="0"/>
          <w:numId w:val="5"/>
        </w:numPr>
        <w:jc w:val="both"/>
        <w:rPr>
          <w:noProof/>
        </w:rPr>
      </w:pPr>
      <w:r>
        <w:rPr>
          <w:noProof/>
        </w:rPr>
        <w:t>Motivo de la cita: en este campo se deben detallar aspectos adicionales sobre la mascota y motivos de la cita.</w:t>
      </w:r>
    </w:p>
    <w:p w14:paraId="48C32606" w14:textId="39C19FCF" w:rsidR="00FE5BD5" w:rsidRDefault="00FE5BD5" w:rsidP="00FE5BD5">
      <w:pPr>
        <w:pStyle w:val="Contenido"/>
        <w:jc w:val="both"/>
        <w:rPr>
          <w:noProof/>
        </w:rPr>
      </w:pPr>
      <w:r>
        <w:rPr>
          <w:noProof/>
        </w:rPr>
        <w:t>Al tener completado el formulario se procede a registrar la cita</w:t>
      </w:r>
      <w:r w:rsidR="000475CD">
        <w:rPr>
          <w:noProof/>
        </w:rPr>
        <w:t xml:space="preserve"> en espera de ser validada por la secretaria.</w:t>
      </w:r>
    </w:p>
    <w:p w14:paraId="541CAE2D" w14:textId="3544D649" w:rsidR="000475CD" w:rsidRDefault="000475CD" w:rsidP="000475CD">
      <w:pPr>
        <w:pStyle w:val="Contenido"/>
        <w:jc w:val="center"/>
        <w:rPr>
          <w:noProof/>
        </w:rPr>
      </w:pPr>
      <w:r>
        <w:rPr>
          <w:noProof/>
        </w:rPr>
        <w:drawing>
          <wp:inline distT="0" distB="0" distL="0" distR="0" wp14:anchorId="1863A6EC" wp14:editId="18955E06">
            <wp:extent cx="2628900" cy="560861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996"/>
                    <a:stretch/>
                  </pic:blipFill>
                  <pic:spPr bwMode="auto">
                    <a:xfrm>
                      <a:off x="0" y="0"/>
                      <a:ext cx="2642711" cy="5638082"/>
                    </a:xfrm>
                    <a:prstGeom prst="rect">
                      <a:avLst/>
                    </a:prstGeom>
                    <a:noFill/>
                    <a:ln>
                      <a:noFill/>
                    </a:ln>
                    <a:extLst>
                      <a:ext uri="{53640926-AAD7-44D8-BBD7-CCE9431645EC}">
                        <a14:shadowObscured xmlns:a14="http://schemas.microsoft.com/office/drawing/2010/main"/>
                      </a:ext>
                    </a:extLst>
                  </pic:spPr>
                </pic:pic>
              </a:graphicData>
            </a:graphic>
          </wp:inline>
        </w:drawing>
      </w:r>
    </w:p>
    <w:p w14:paraId="2CDD7AA6" w14:textId="7F93B147" w:rsidR="000475CD" w:rsidRDefault="000475CD" w:rsidP="00FE5BD5">
      <w:pPr>
        <w:pStyle w:val="Contenido"/>
        <w:jc w:val="both"/>
        <w:rPr>
          <w:noProof/>
        </w:rPr>
      </w:pPr>
    </w:p>
    <w:p w14:paraId="6004EE4C" w14:textId="3836BD0A" w:rsidR="000475CD" w:rsidRDefault="000475CD" w:rsidP="00FE5BD5">
      <w:pPr>
        <w:pStyle w:val="Contenido"/>
        <w:jc w:val="both"/>
        <w:rPr>
          <w:noProof/>
        </w:rPr>
      </w:pPr>
    </w:p>
    <w:p w14:paraId="26FF03E6" w14:textId="20454B2D" w:rsidR="000475CD" w:rsidRDefault="000475CD" w:rsidP="00FE5BD5">
      <w:pPr>
        <w:pStyle w:val="Contenido"/>
        <w:jc w:val="both"/>
        <w:rPr>
          <w:noProof/>
        </w:rPr>
      </w:pPr>
    </w:p>
    <w:sdt>
      <w:sdtPr>
        <w:rPr>
          <w:noProof/>
        </w:rPr>
        <w:id w:val="799345532"/>
        <w:placeholder>
          <w:docPart w:val="4EA24C6A91864E7084A147CEB58BEDD7"/>
        </w:placeholder>
        <w15:appearance w15:val="hidden"/>
      </w:sdtPr>
      <w:sdtEndPr/>
      <w:sdtContent>
        <w:p w14:paraId="6682DC3D" w14:textId="173839D1" w:rsidR="000475CD" w:rsidRDefault="000475CD" w:rsidP="000475CD">
          <w:pPr>
            <w:pStyle w:val="Ttulo2"/>
            <w:numPr>
              <w:ilvl w:val="0"/>
              <w:numId w:val="4"/>
            </w:numPr>
            <w:rPr>
              <w:noProof/>
            </w:rPr>
          </w:pPr>
          <w:r>
            <w:rPr>
              <w:noProof/>
            </w:rPr>
            <w:t>Historial de citas.</w:t>
          </w:r>
        </w:p>
      </w:sdtContent>
    </w:sdt>
    <w:p w14:paraId="74F74C69" w14:textId="074B47CB" w:rsidR="00B403FC" w:rsidRDefault="000475CD" w:rsidP="000475CD">
      <w:pPr>
        <w:pStyle w:val="Contenido"/>
        <w:jc w:val="both"/>
        <w:rPr>
          <w:noProof/>
        </w:rPr>
      </w:pPr>
      <w:r>
        <w:rPr>
          <w:noProof/>
        </w:rPr>
        <w:t>Al presionar esta opción se muestra</w:t>
      </w:r>
      <w:r w:rsidR="00AF6C4B">
        <w:rPr>
          <w:noProof/>
        </w:rPr>
        <w:t xml:space="preserve"> el historia</w:t>
      </w:r>
      <w:r w:rsidR="00B403FC">
        <w:rPr>
          <w:noProof/>
        </w:rPr>
        <w:t>l</w:t>
      </w:r>
      <w:r w:rsidR="00AF6C4B">
        <w:rPr>
          <w:noProof/>
        </w:rPr>
        <w:t xml:space="preserve"> de todas las citas solicitadas, en el cual se </w:t>
      </w:r>
      <w:r w:rsidR="00B403FC">
        <w:rPr>
          <w:noProof/>
        </w:rPr>
        <w:t>podrá</w:t>
      </w:r>
      <w:r w:rsidR="00AF6C4B">
        <w:rPr>
          <w:noProof/>
        </w:rPr>
        <w:t xml:space="preserve"> observar la</w:t>
      </w:r>
      <w:r w:rsidR="00B403FC">
        <w:rPr>
          <w:noProof/>
        </w:rPr>
        <w:t>s</w:t>
      </w:r>
      <w:r w:rsidR="00AF6C4B">
        <w:rPr>
          <w:noProof/>
        </w:rPr>
        <w:t xml:space="preserve"> cita</w:t>
      </w:r>
      <w:r w:rsidR="00B403FC">
        <w:rPr>
          <w:noProof/>
        </w:rPr>
        <w:t>s solo cuando</w:t>
      </w:r>
      <w:r w:rsidR="00AF6C4B">
        <w:rPr>
          <w:noProof/>
        </w:rPr>
        <w:t xml:space="preserve"> </w:t>
      </w:r>
      <w:r w:rsidR="00B403FC">
        <w:rPr>
          <w:noProof/>
        </w:rPr>
        <w:t xml:space="preserve">ya </w:t>
      </w:r>
      <w:r w:rsidR="00AF6C4B">
        <w:rPr>
          <w:noProof/>
        </w:rPr>
        <w:t>ha</w:t>
      </w:r>
      <w:r w:rsidR="00AC5AE3">
        <w:rPr>
          <w:noProof/>
        </w:rPr>
        <w:t>n</w:t>
      </w:r>
      <w:r w:rsidR="00AF6C4B">
        <w:rPr>
          <w:noProof/>
        </w:rPr>
        <w:t xml:space="preserve"> sido </w:t>
      </w:r>
      <w:r w:rsidR="00B403FC">
        <w:rPr>
          <w:noProof/>
        </w:rPr>
        <w:t>finalizada</w:t>
      </w:r>
      <w:r w:rsidR="00AC5AE3">
        <w:rPr>
          <w:noProof/>
        </w:rPr>
        <w:t>s</w:t>
      </w:r>
      <w:r w:rsidR="00B403FC">
        <w:rPr>
          <w:noProof/>
        </w:rPr>
        <w:t xml:space="preserve"> por parte de</w:t>
      </w:r>
      <w:r w:rsidR="00AC5AE3">
        <w:rPr>
          <w:noProof/>
        </w:rPr>
        <w:t xml:space="preserve"> los </w:t>
      </w:r>
      <w:r w:rsidR="00B403FC">
        <w:rPr>
          <w:noProof/>
        </w:rPr>
        <w:t>veterinario</w:t>
      </w:r>
      <w:r w:rsidR="00AC5AE3">
        <w:rPr>
          <w:noProof/>
        </w:rPr>
        <w:t>s.</w:t>
      </w:r>
    </w:p>
    <w:p w14:paraId="4342AE7E" w14:textId="4DC864F7" w:rsidR="00AF6C4B" w:rsidRDefault="00AF6C4B" w:rsidP="00AF6C4B">
      <w:pPr>
        <w:pStyle w:val="Contenido"/>
        <w:jc w:val="both"/>
        <w:rPr>
          <w:noProof/>
        </w:rPr>
      </w:pPr>
    </w:p>
    <w:sdt>
      <w:sdtPr>
        <w:rPr>
          <w:noProof/>
        </w:rPr>
        <w:id w:val="229424178"/>
        <w:placeholder>
          <w:docPart w:val="C331A82CB64C49F4BFD4919689A8B2DF"/>
        </w:placeholder>
        <w15:appearance w15:val="hidden"/>
      </w:sdtPr>
      <w:sdtEndPr/>
      <w:sdtContent>
        <w:p w14:paraId="116924BF" w14:textId="0E386508" w:rsidR="00AF6C4B" w:rsidRDefault="00AF6C4B" w:rsidP="00AF6C4B">
          <w:pPr>
            <w:pStyle w:val="Ttulo2"/>
            <w:numPr>
              <w:ilvl w:val="0"/>
              <w:numId w:val="4"/>
            </w:numPr>
            <w:rPr>
              <w:noProof/>
            </w:rPr>
          </w:pPr>
          <w:r>
            <w:rPr>
              <w:noProof/>
            </w:rPr>
            <w:t>Cerrar sesión.</w:t>
          </w:r>
        </w:p>
      </w:sdtContent>
    </w:sdt>
    <w:p w14:paraId="09B369B7" w14:textId="44688E32" w:rsidR="00AF6C4B" w:rsidRDefault="00AF6C4B" w:rsidP="00AF6C4B">
      <w:pPr>
        <w:pStyle w:val="Contenido"/>
        <w:jc w:val="both"/>
        <w:rPr>
          <w:noProof/>
        </w:rPr>
      </w:pPr>
      <w:r>
        <w:rPr>
          <w:noProof/>
        </w:rPr>
        <w:t>Al presionar esta opción se finaliza la sesión del cliente y es redireccionado a la pantalla de inicio de sesión.</w:t>
      </w:r>
    </w:p>
    <w:p w14:paraId="1BD649B3" w14:textId="3D26F223" w:rsidR="00AF6C4B" w:rsidRDefault="00AF6C4B" w:rsidP="00AF6C4B">
      <w:pPr>
        <w:pStyle w:val="Contenido"/>
        <w:jc w:val="both"/>
        <w:rPr>
          <w:noProof/>
        </w:rPr>
      </w:pPr>
    </w:p>
    <w:p w14:paraId="715DA072" w14:textId="1E3F3DEC" w:rsidR="008035B5" w:rsidRDefault="008035B5" w:rsidP="008035B5">
      <w:pPr>
        <w:spacing w:after="200"/>
        <w:rPr>
          <w:rFonts w:ascii="Arial (Titulos)" w:hAnsi="Arial (Titulos)"/>
          <w:noProof/>
          <w:sz w:val="52"/>
          <w:szCs w:val="52"/>
          <w:lang w:bidi="es-ES"/>
        </w:rPr>
      </w:pPr>
      <w:r w:rsidRPr="001D09CB">
        <w:rPr>
          <w:rFonts w:ascii="Arial (Titulos)" w:hAnsi="Arial (Titulos)"/>
          <w:noProof/>
          <w:sz w:val="52"/>
          <w:szCs w:val="52"/>
          <w:lang w:bidi="es-ES"/>
        </w:rPr>
        <w:t xml:space="preserve">Funcionalidades para </w:t>
      </w:r>
      <w:r>
        <w:rPr>
          <w:rFonts w:ascii="Arial (Titulos)" w:hAnsi="Arial (Titulos)"/>
          <w:noProof/>
          <w:sz w:val="52"/>
          <w:szCs w:val="52"/>
          <w:lang w:bidi="es-ES"/>
        </w:rPr>
        <w:t>secretaria</w:t>
      </w:r>
      <w:r w:rsidRPr="001D09CB">
        <w:rPr>
          <w:rFonts w:ascii="Arial (Titulos)" w:hAnsi="Arial (Titulos)"/>
          <w:noProof/>
          <w:sz w:val="52"/>
          <w:szCs w:val="52"/>
          <w:lang w:bidi="es-ES"/>
        </w:rPr>
        <w:t>.</w:t>
      </w:r>
    </w:p>
    <w:p w14:paraId="2109B1E2" w14:textId="1527A160" w:rsidR="007B1EAE" w:rsidRDefault="007B1EAE" w:rsidP="007B1EAE">
      <w:pPr>
        <w:pStyle w:val="Ttulo2"/>
        <w:jc w:val="both"/>
        <w:rPr>
          <w:rFonts w:eastAsiaTheme="minorEastAsia" w:cstheme="minorBidi"/>
          <w:noProof/>
          <w:sz w:val="28"/>
          <w:szCs w:val="22"/>
          <w:lang w:bidi="es-ES"/>
        </w:rPr>
      </w:pPr>
      <w:r>
        <w:rPr>
          <w:rFonts w:eastAsiaTheme="minorEastAsia" w:cstheme="minorBidi"/>
          <w:noProof/>
          <w:sz w:val="28"/>
          <w:szCs w:val="22"/>
          <w:lang w:bidi="es-ES"/>
        </w:rPr>
        <w:t xml:space="preserve">Cuando un </w:t>
      </w:r>
      <w:r>
        <w:rPr>
          <w:rFonts w:eastAsiaTheme="minorEastAsia" w:cstheme="minorBidi"/>
          <w:noProof/>
          <w:sz w:val="28"/>
          <w:szCs w:val="22"/>
          <w:lang w:bidi="es-ES"/>
        </w:rPr>
        <w:t>usuario de tipo secretaria</w:t>
      </w:r>
      <w:r>
        <w:rPr>
          <w:rFonts w:eastAsiaTheme="minorEastAsia" w:cstheme="minorBidi"/>
          <w:noProof/>
          <w:sz w:val="28"/>
          <w:szCs w:val="22"/>
          <w:lang w:bidi="es-ES"/>
        </w:rPr>
        <w:t xml:space="preserve"> inicia sesión es redireccionado </w:t>
      </w:r>
      <w:r>
        <w:rPr>
          <w:rFonts w:eastAsiaTheme="minorEastAsia" w:cstheme="minorBidi"/>
          <w:noProof/>
          <w:sz w:val="28"/>
          <w:szCs w:val="22"/>
          <w:lang w:bidi="es-ES"/>
        </w:rPr>
        <w:t xml:space="preserve">a una lista con todas las citas en estado de “solicitado”, además, el rol de secretaria poseerá </w:t>
      </w:r>
      <w:r w:rsidR="00B16B8F">
        <w:rPr>
          <w:rFonts w:eastAsiaTheme="minorEastAsia" w:cstheme="minorBidi"/>
          <w:noProof/>
          <w:sz w:val="28"/>
          <w:szCs w:val="22"/>
          <w:lang w:bidi="es-ES"/>
        </w:rPr>
        <w:t>un</w:t>
      </w:r>
      <w:r>
        <w:rPr>
          <w:rFonts w:eastAsiaTheme="minorEastAsia" w:cstheme="minorBidi"/>
          <w:noProof/>
          <w:sz w:val="28"/>
          <w:szCs w:val="22"/>
          <w:lang w:bidi="es-ES"/>
        </w:rPr>
        <w:t xml:space="preserve"> menú </w:t>
      </w:r>
      <w:r w:rsidR="00B16B8F">
        <w:rPr>
          <w:rFonts w:eastAsiaTheme="minorEastAsia" w:cstheme="minorBidi"/>
          <w:noProof/>
          <w:sz w:val="28"/>
          <w:szCs w:val="22"/>
          <w:lang w:bidi="es-ES"/>
        </w:rPr>
        <w:t xml:space="preserve">con </w:t>
      </w:r>
      <w:r>
        <w:rPr>
          <w:rFonts w:eastAsiaTheme="minorEastAsia" w:cstheme="minorBidi"/>
          <w:noProof/>
          <w:sz w:val="28"/>
          <w:szCs w:val="22"/>
          <w:lang w:bidi="es-ES"/>
        </w:rPr>
        <w:t>las siguientes funcionalidades:</w:t>
      </w:r>
    </w:p>
    <w:p w14:paraId="64675B65" w14:textId="1AF4B960" w:rsidR="007B1EAE" w:rsidRDefault="00AA1AA1" w:rsidP="00AA1AA1">
      <w:pPr>
        <w:jc w:val="center"/>
        <w:rPr>
          <w:lang w:bidi="es-ES"/>
        </w:rPr>
      </w:pPr>
      <w:r>
        <w:rPr>
          <w:noProof/>
        </w:rPr>
        <mc:AlternateContent>
          <mc:Choice Requires="wps">
            <w:drawing>
              <wp:anchor distT="0" distB="0" distL="114300" distR="114300" simplePos="0" relativeHeight="251686912" behindDoc="0" locked="0" layoutInCell="1" allowOverlap="1" wp14:anchorId="1CFDC4DF" wp14:editId="0DF644AF">
                <wp:simplePos x="0" y="0"/>
                <wp:positionH relativeFrom="margin">
                  <wp:posOffset>3739515</wp:posOffset>
                </wp:positionH>
                <wp:positionV relativeFrom="paragraph">
                  <wp:posOffset>3507740</wp:posOffset>
                </wp:positionV>
                <wp:extent cx="295275" cy="295275"/>
                <wp:effectExtent l="0" t="0" r="28575" b="28575"/>
                <wp:wrapNone/>
                <wp:docPr id="4" name="Cuadro de texto 4"/>
                <wp:cNvGraphicFramePr/>
                <a:graphic xmlns:a="http://schemas.openxmlformats.org/drawingml/2006/main">
                  <a:graphicData uri="http://schemas.microsoft.com/office/word/2010/wordprocessingShape">
                    <wps:wsp>
                      <wps:cNvSpPr txBox="1"/>
                      <wps:spPr>
                        <a:xfrm>
                          <a:off x="0" y="0"/>
                          <a:ext cx="295275" cy="295275"/>
                        </a:xfrm>
                        <a:prstGeom prst="rect">
                          <a:avLst/>
                        </a:prstGeom>
                        <a:noFill/>
                        <a:ln w="6350">
                          <a:solidFill>
                            <a:schemeClr val="accent6">
                              <a:lumMod val="75000"/>
                            </a:schemeClr>
                          </a:solidFill>
                        </a:ln>
                      </wps:spPr>
                      <wps:txbx>
                        <w:txbxContent>
                          <w:p w14:paraId="2565A8F0" w14:textId="77777777" w:rsidR="00AA1AA1" w:rsidRPr="007B1EAE" w:rsidRDefault="00AA1AA1" w:rsidP="00AA1AA1">
                            <w:pPr>
                              <w:rPr>
                                <w:color w:val="278079" w:themeColor="accent6" w:themeShade="BF"/>
                                <w:lang w:val="es-MX"/>
                              </w:rPr>
                            </w:pPr>
                            <w:proofErr w:type="gramStart"/>
                            <w:r>
                              <w:rPr>
                                <w:color w:val="278079" w:themeColor="accent6" w:themeShade="BF"/>
                                <w:lang w:val="es-MX"/>
                              </w:rPr>
                              <w:t>3,...</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DC4DF" id="Cuadro de texto 4" o:spid="_x0000_s1033" type="#_x0000_t202" style="position:absolute;left:0;text-align:left;margin-left:294.45pt;margin-top:276.2pt;width:23.25pt;height:23.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" filled="f" strokecolor="#278079 [2409]" strokeweight=".5pt">
                <v:textbox>
                  <w:txbxContent>
                    <w:p w14:paraId="2565A8F0" w14:textId="77777777" w:rsidR="00AA1AA1" w:rsidRPr="007B1EAE" w:rsidRDefault="00AA1AA1" w:rsidP="00AA1AA1">
                      <w:pPr>
                        <w:rPr>
                          <w:color w:val="278079" w:themeColor="accent6" w:themeShade="BF"/>
                          <w:lang w:val="es-MX"/>
                        </w:rPr>
                      </w:pPr>
                      <w:proofErr w:type="gramStart"/>
                      <w:r>
                        <w:rPr>
                          <w:color w:val="278079" w:themeColor="accent6" w:themeShade="BF"/>
                          <w:lang w:val="es-MX"/>
                        </w:rPr>
                        <w:t>3,...</w:t>
                      </w:r>
                      <w:proofErr w:type="gramEnd"/>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0069FEA2" wp14:editId="0624C38A">
                <wp:simplePos x="0" y="0"/>
                <wp:positionH relativeFrom="margin">
                  <wp:posOffset>3739515</wp:posOffset>
                </wp:positionH>
                <wp:positionV relativeFrom="paragraph">
                  <wp:posOffset>2078990</wp:posOffset>
                </wp:positionV>
                <wp:extent cx="285750" cy="29527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285750" cy="295275"/>
                        </a:xfrm>
                        <a:prstGeom prst="rect">
                          <a:avLst/>
                        </a:prstGeom>
                        <a:noFill/>
                        <a:ln w="6350">
                          <a:solidFill>
                            <a:schemeClr val="accent6">
                              <a:lumMod val="75000"/>
                            </a:schemeClr>
                          </a:solidFill>
                        </a:ln>
                      </wps:spPr>
                      <wps:txbx>
                        <w:txbxContent>
                          <w:p w14:paraId="278DDBCF" w14:textId="01754E93" w:rsidR="00AA1AA1" w:rsidRPr="007B1EAE" w:rsidRDefault="00AA1AA1" w:rsidP="00AA1AA1">
                            <w:pPr>
                              <w:rPr>
                                <w:color w:val="278079" w:themeColor="accent6" w:themeShade="BF"/>
                                <w:lang w:val="es-MX"/>
                              </w:rPr>
                            </w:pPr>
                            <w:r>
                              <w:rPr>
                                <w:color w:val="278079" w:themeColor="accent6" w:themeShade="BF"/>
                                <w:lang w:val="es-MX"/>
                              </w:rPr>
                              <w:t>1.</w:t>
                            </w:r>
                            <w:proofErr w:type="gramStart"/>
                            <w:r>
                              <w:rPr>
                                <w:color w:val="278079" w:themeColor="accent6" w:themeShade="BF"/>
                                <w:lang w:val="es-MX"/>
                              </w:rPr>
                              <w:t>-</w:t>
                            </w:r>
                            <w:r>
                              <w:rPr>
                                <w:color w:val="278079" w:themeColor="accent6" w:themeShade="BF"/>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9FEA2" id="Cuadro de texto 7" o:spid="_x0000_s1034" type="#_x0000_t202" style="position:absolute;left:0;text-align:left;margin-left:294.45pt;margin-top:163.7pt;width:22.5pt;height:23.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" filled="f" strokecolor="#278079 [2409]" strokeweight=".5pt">
                <v:textbox>
                  <w:txbxContent>
                    <w:p w14:paraId="278DDBCF" w14:textId="01754E93" w:rsidR="00AA1AA1" w:rsidRPr="007B1EAE" w:rsidRDefault="00AA1AA1" w:rsidP="00AA1AA1">
                      <w:pPr>
                        <w:rPr>
                          <w:color w:val="278079" w:themeColor="accent6" w:themeShade="BF"/>
                          <w:lang w:val="es-MX"/>
                        </w:rPr>
                      </w:pPr>
                      <w:r>
                        <w:rPr>
                          <w:color w:val="278079" w:themeColor="accent6" w:themeShade="BF"/>
                          <w:lang w:val="es-MX"/>
                        </w:rPr>
                        <w:t>1.</w:t>
                      </w:r>
                      <w:proofErr w:type="gramStart"/>
                      <w:r>
                        <w:rPr>
                          <w:color w:val="278079" w:themeColor="accent6" w:themeShade="BF"/>
                          <w:lang w:val="es-MX"/>
                        </w:rPr>
                        <w:t>-</w:t>
                      </w:r>
                      <w:r>
                        <w:rPr>
                          <w:color w:val="278079" w:themeColor="accent6" w:themeShade="BF"/>
                          <w:lang w:val="es-MX"/>
                        </w:rPr>
                        <w:t>,...</w:t>
                      </w:r>
                      <w:proofErr w:type="gramEnd"/>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41E4EA0B" wp14:editId="1C07D0D5">
                <wp:simplePos x="0" y="0"/>
                <wp:positionH relativeFrom="margin">
                  <wp:posOffset>3743325</wp:posOffset>
                </wp:positionH>
                <wp:positionV relativeFrom="paragraph">
                  <wp:posOffset>3019425</wp:posOffset>
                </wp:positionV>
                <wp:extent cx="295275" cy="295275"/>
                <wp:effectExtent l="0" t="0" r="28575" b="28575"/>
                <wp:wrapNone/>
                <wp:docPr id="9" name="Cuadro de texto 9"/>
                <wp:cNvGraphicFramePr/>
                <a:graphic xmlns:a="http://schemas.openxmlformats.org/drawingml/2006/main">
                  <a:graphicData uri="http://schemas.microsoft.com/office/word/2010/wordprocessingShape">
                    <wps:wsp>
                      <wps:cNvSpPr txBox="1"/>
                      <wps:spPr>
                        <a:xfrm>
                          <a:off x="0" y="0"/>
                          <a:ext cx="295275" cy="295275"/>
                        </a:xfrm>
                        <a:prstGeom prst="rect">
                          <a:avLst/>
                        </a:prstGeom>
                        <a:noFill/>
                        <a:ln w="6350">
                          <a:solidFill>
                            <a:schemeClr val="accent6">
                              <a:lumMod val="75000"/>
                            </a:schemeClr>
                          </a:solidFill>
                        </a:ln>
                      </wps:spPr>
                      <wps:txbx>
                        <w:txbxContent>
                          <w:p w14:paraId="0A2C2FE8" w14:textId="1060F59B" w:rsidR="00AA1AA1" w:rsidRPr="007B1EAE" w:rsidRDefault="00AA1AA1" w:rsidP="00AA1AA1">
                            <w:pPr>
                              <w:rPr>
                                <w:color w:val="278079" w:themeColor="accent6" w:themeShade="BF"/>
                                <w:lang w:val="es-MX"/>
                              </w:rPr>
                            </w:pPr>
                            <w:proofErr w:type="gramStart"/>
                            <w:r>
                              <w:rPr>
                                <w:color w:val="278079" w:themeColor="accent6" w:themeShade="BF"/>
                                <w:lang w:val="es-MX"/>
                              </w:rPr>
                              <w:t>22</w:t>
                            </w:r>
                            <w:r>
                              <w:rPr>
                                <w:color w:val="278079" w:themeColor="accent6" w:themeShade="BF"/>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4EA0B" id="Cuadro de texto 9" o:spid="_x0000_s1035" type="#_x0000_t202" style="position:absolute;left:0;text-align:left;margin-left:294.75pt;margin-top:237.75pt;width:23.25pt;height:23.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" filled="f" strokecolor="#278079 [2409]" strokeweight=".5pt">
                <v:textbox>
                  <w:txbxContent>
                    <w:p w14:paraId="0A2C2FE8" w14:textId="1060F59B" w:rsidR="00AA1AA1" w:rsidRPr="007B1EAE" w:rsidRDefault="00AA1AA1" w:rsidP="00AA1AA1">
                      <w:pPr>
                        <w:rPr>
                          <w:color w:val="278079" w:themeColor="accent6" w:themeShade="BF"/>
                          <w:lang w:val="es-MX"/>
                        </w:rPr>
                      </w:pPr>
                      <w:proofErr w:type="gramStart"/>
                      <w:r>
                        <w:rPr>
                          <w:color w:val="278079" w:themeColor="accent6" w:themeShade="BF"/>
                          <w:lang w:val="es-MX"/>
                        </w:rPr>
                        <w:t>22</w:t>
                      </w:r>
                      <w:r>
                        <w:rPr>
                          <w:color w:val="278079" w:themeColor="accent6" w:themeShade="BF"/>
                          <w:lang w:val="es-MX"/>
                        </w:rPr>
                        <w:t>,...</w:t>
                      </w:r>
                      <w:proofErr w:type="gramEnd"/>
                    </w:p>
                  </w:txbxContent>
                </v:textbox>
                <w10:wrap anchorx="margin"/>
              </v:shape>
            </w:pict>
          </mc:Fallback>
        </mc:AlternateContent>
      </w:r>
      <w:r>
        <w:rPr>
          <w:noProof/>
          <w:lang w:bidi="es-ES"/>
        </w:rPr>
        <w:drawing>
          <wp:inline distT="0" distB="0" distL="0" distR="0" wp14:anchorId="3CCB92C2" wp14:editId="6D4DA9BD">
            <wp:extent cx="3429000" cy="4295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42179"/>
                    <a:stretch/>
                  </pic:blipFill>
                  <pic:spPr bwMode="auto">
                    <a:xfrm>
                      <a:off x="0" y="0"/>
                      <a:ext cx="3429000"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5A97058B" w14:textId="77777777" w:rsidR="00AA1AA1" w:rsidRPr="007B1EAE" w:rsidRDefault="00AA1AA1" w:rsidP="00AA1AA1">
      <w:pPr>
        <w:jc w:val="center"/>
        <w:rPr>
          <w:lang w:bidi="es-ES"/>
        </w:rPr>
      </w:pPr>
    </w:p>
    <w:p w14:paraId="64494E84" w14:textId="2C66A7BC" w:rsidR="007B1EAE" w:rsidRDefault="007B1EAE" w:rsidP="007B1EAE">
      <w:pPr>
        <w:rPr>
          <w:lang w:bidi="es-ES"/>
        </w:rPr>
      </w:pPr>
    </w:p>
    <w:p w14:paraId="038FA397" w14:textId="3883856A" w:rsidR="00B16B8F" w:rsidRDefault="00B16B8F" w:rsidP="007B1EAE">
      <w:pPr>
        <w:rPr>
          <w:lang w:bidi="es-ES"/>
        </w:rPr>
      </w:pPr>
    </w:p>
    <w:p w14:paraId="28A1F7C5" w14:textId="41465A6A" w:rsidR="00B16B8F" w:rsidRDefault="00B16B8F" w:rsidP="00B16B8F">
      <w:pPr>
        <w:pStyle w:val="Ttulo2"/>
        <w:numPr>
          <w:ilvl w:val="0"/>
          <w:numId w:val="8"/>
        </w:numPr>
        <w:rPr>
          <w:lang w:bidi="es-ES"/>
        </w:rPr>
      </w:pPr>
      <w:r>
        <w:rPr>
          <w:lang w:bidi="es-ES"/>
        </w:rPr>
        <w:lastRenderedPageBreak/>
        <w:t>Listado de Citas</w:t>
      </w:r>
      <w:r w:rsidR="000C3EB9">
        <w:rPr>
          <w:lang w:bidi="es-ES"/>
        </w:rPr>
        <w:t>.</w:t>
      </w:r>
    </w:p>
    <w:p w14:paraId="634D3C1C" w14:textId="4C46D38C" w:rsidR="00B16B8F" w:rsidRDefault="009232CF" w:rsidP="000F2C75">
      <w:pPr>
        <w:pStyle w:val="Contenido"/>
        <w:jc w:val="both"/>
        <w:rPr>
          <w:lang w:bidi="es-ES"/>
        </w:rPr>
      </w:pPr>
      <w:r>
        <w:rPr>
          <w:lang w:bidi="es-ES"/>
        </w:rPr>
        <w:t xml:space="preserve">Al seleccionar </w:t>
      </w:r>
      <w:r w:rsidR="00B16B8F">
        <w:rPr>
          <w:lang w:bidi="es-ES"/>
        </w:rPr>
        <w:t>esta opción del menú</w:t>
      </w:r>
      <w:r>
        <w:rPr>
          <w:lang w:bidi="es-ES"/>
        </w:rPr>
        <w:t>,</w:t>
      </w:r>
      <w:r w:rsidR="00B16B8F">
        <w:rPr>
          <w:lang w:bidi="es-ES"/>
        </w:rPr>
        <w:t xml:space="preserve"> se enlistarán todas las citas registradas por parte de los clientes </w:t>
      </w:r>
      <w:r>
        <w:rPr>
          <w:lang w:bidi="es-ES"/>
        </w:rPr>
        <w:t xml:space="preserve">con </w:t>
      </w:r>
      <w:r w:rsidR="00B16B8F">
        <w:rPr>
          <w:lang w:bidi="es-ES"/>
        </w:rPr>
        <w:t>e</w:t>
      </w:r>
      <w:r>
        <w:rPr>
          <w:lang w:bidi="es-ES"/>
        </w:rPr>
        <w:t>l</w:t>
      </w:r>
      <w:r w:rsidR="00B16B8F">
        <w:rPr>
          <w:lang w:bidi="es-ES"/>
        </w:rPr>
        <w:t xml:space="preserve"> estado de “solicitado”</w:t>
      </w:r>
      <w:r>
        <w:rPr>
          <w:lang w:bidi="es-ES"/>
        </w:rPr>
        <w:t xml:space="preserve"> donde, además, podrá cambiar el estado de la cita y añadir la información restante para que los veterinarios trabajen con ella.</w:t>
      </w:r>
    </w:p>
    <w:p w14:paraId="1A0E7065" w14:textId="77777777" w:rsidR="009232CF" w:rsidRDefault="009232CF" w:rsidP="00B16B8F">
      <w:pPr>
        <w:pStyle w:val="Contenido"/>
        <w:rPr>
          <w:noProof/>
        </w:rPr>
      </w:pPr>
    </w:p>
    <w:p w14:paraId="50AC0BD9" w14:textId="4CE91FF3" w:rsidR="009232CF" w:rsidRDefault="009232CF" w:rsidP="009232CF">
      <w:pPr>
        <w:pStyle w:val="Contenido"/>
        <w:jc w:val="center"/>
        <w:rPr>
          <w:lang w:bidi="es-ES"/>
        </w:rPr>
      </w:pPr>
      <w:r>
        <w:rPr>
          <w:noProof/>
        </w:rPr>
        <w:drawing>
          <wp:inline distT="0" distB="0" distL="0" distR="0" wp14:anchorId="1AB97E37" wp14:editId="391804F9">
            <wp:extent cx="3429000" cy="2781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62565"/>
                    <a:stretch/>
                  </pic:blipFill>
                  <pic:spPr bwMode="auto">
                    <a:xfrm>
                      <a:off x="0" y="0"/>
                      <a:ext cx="342900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267B8924" w14:textId="7C12A1F7" w:rsidR="009232CF" w:rsidRDefault="009232CF" w:rsidP="000F2C75">
      <w:pPr>
        <w:pStyle w:val="Contenido"/>
        <w:jc w:val="both"/>
        <w:rPr>
          <w:lang w:bidi="es-ES"/>
        </w:rPr>
      </w:pPr>
      <w:r>
        <w:rPr>
          <w:lang w:bidi="es-ES"/>
        </w:rPr>
        <w:t xml:space="preserve">Para que la secretaria pueda cambiar el estado y la información de la cita, </w:t>
      </w:r>
      <w:r w:rsidRPr="00230AE8">
        <w:rPr>
          <w:lang w:bidi="es-ES"/>
        </w:rPr>
        <w:t>tendrá que</w:t>
      </w:r>
      <w:r w:rsidRPr="0000331B">
        <w:rPr>
          <w:b/>
          <w:bCs/>
          <w:u w:val="single"/>
          <w:lang w:bidi="es-ES"/>
        </w:rPr>
        <w:t xml:space="preserve"> mantener presionado durante unos segundos la cita </w:t>
      </w:r>
      <w:r w:rsidR="000F2C75" w:rsidRPr="0000331B">
        <w:rPr>
          <w:b/>
          <w:bCs/>
          <w:u w:val="single"/>
          <w:lang w:bidi="es-ES"/>
        </w:rPr>
        <w:t xml:space="preserve">con la </w:t>
      </w:r>
      <w:r w:rsidR="001D4656" w:rsidRPr="0000331B">
        <w:rPr>
          <w:b/>
          <w:bCs/>
          <w:u w:val="single"/>
          <w:lang w:bidi="es-ES"/>
        </w:rPr>
        <w:t>cual</w:t>
      </w:r>
      <w:r w:rsidR="000F2C75" w:rsidRPr="0000331B">
        <w:rPr>
          <w:b/>
          <w:bCs/>
          <w:u w:val="single"/>
          <w:lang w:bidi="es-ES"/>
        </w:rPr>
        <w:t xml:space="preserve"> se va a </w:t>
      </w:r>
      <w:r w:rsidRPr="0000331B">
        <w:rPr>
          <w:b/>
          <w:bCs/>
          <w:u w:val="single"/>
          <w:lang w:bidi="es-ES"/>
        </w:rPr>
        <w:t>trabajar</w:t>
      </w:r>
      <w:r w:rsidR="000F2C75">
        <w:rPr>
          <w:lang w:bidi="es-ES"/>
        </w:rPr>
        <w:t xml:space="preserve"> y posteriormente </w:t>
      </w:r>
      <w:r w:rsidR="001704E1">
        <w:rPr>
          <w:lang w:bidi="es-ES"/>
        </w:rPr>
        <w:t xml:space="preserve">se </w:t>
      </w:r>
      <w:r w:rsidR="000F2C75">
        <w:rPr>
          <w:lang w:bidi="es-ES"/>
        </w:rPr>
        <w:t>redirecciona</w:t>
      </w:r>
      <w:r w:rsidR="001704E1">
        <w:rPr>
          <w:lang w:bidi="es-ES"/>
        </w:rPr>
        <w:t>rá</w:t>
      </w:r>
      <w:r w:rsidR="000F2C75">
        <w:rPr>
          <w:lang w:bidi="es-ES"/>
        </w:rPr>
        <w:t xml:space="preserve"> a la secretaria a un formulario con los siguientes campos:</w:t>
      </w:r>
    </w:p>
    <w:p w14:paraId="1B379D60" w14:textId="77777777" w:rsidR="000F2C75" w:rsidRDefault="000F2C75" w:rsidP="009232CF">
      <w:pPr>
        <w:pStyle w:val="Contenido"/>
        <w:rPr>
          <w:lang w:bidi="es-ES"/>
        </w:rPr>
      </w:pPr>
    </w:p>
    <w:p w14:paraId="556C3944" w14:textId="3EA0587F" w:rsidR="000F2C75" w:rsidRDefault="000F2C75" w:rsidP="000F2C75">
      <w:pPr>
        <w:pStyle w:val="Contenido"/>
        <w:numPr>
          <w:ilvl w:val="0"/>
          <w:numId w:val="5"/>
        </w:numPr>
        <w:jc w:val="both"/>
        <w:rPr>
          <w:noProof/>
        </w:rPr>
      </w:pPr>
      <w:r>
        <w:rPr>
          <w:noProof/>
        </w:rPr>
        <w:t>Fecha</w:t>
      </w:r>
      <w:r>
        <w:rPr>
          <w:noProof/>
        </w:rPr>
        <w:t xml:space="preserve"> </w:t>
      </w:r>
      <w:r>
        <w:rPr>
          <w:noProof/>
        </w:rPr>
        <w:t>para la cita</w:t>
      </w:r>
      <w:r>
        <w:rPr>
          <w:noProof/>
        </w:rPr>
        <w:t>.</w:t>
      </w:r>
    </w:p>
    <w:p w14:paraId="33DDB80D" w14:textId="5518A491" w:rsidR="000F2C75" w:rsidRDefault="000F2C75" w:rsidP="000F2C75">
      <w:pPr>
        <w:pStyle w:val="Contenido"/>
        <w:numPr>
          <w:ilvl w:val="0"/>
          <w:numId w:val="5"/>
        </w:numPr>
        <w:jc w:val="both"/>
        <w:rPr>
          <w:noProof/>
        </w:rPr>
      </w:pPr>
      <w:r>
        <w:rPr>
          <w:noProof/>
        </w:rPr>
        <w:t>Nombre de la mascota</w:t>
      </w:r>
      <w:r>
        <w:rPr>
          <w:noProof/>
        </w:rPr>
        <w:t>.</w:t>
      </w:r>
    </w:p>
    <w:p w14:paraId="5BEA9619" w14:textId="19D05432" w:rsidR="000F2C75" w:rsidRDefault="000F2C75" w:rsidP="000F2C75">
      <w:pPr>
        <w:pStyle w:val="Contenido"/>
        <w:numPr>
          <w:ilvl w:val="0"/>
          <w:numId w:val="5"/>
        </w:numPr>
        <w:jc w:val="both"/>
        <w:rPr>
          <w:noProof/>
        </w:rPr>
      </w:pPr>
      <w:r>
        <w:rPr>
          <w:noProof/>
        </w:rPr>
        <w:t>Especie</w:t>
      </w:r>
      <w:r>
        <w:rPr>
          <w:noProof/>
        </w:rPr>
        <w:t xml:space="preserve"> de la mascota.</w:t>
      </w:r>
    </w:p>
    <w:p w14:paraId="518D32F2" w14:textId="23C50385" w:rsidR="000F2C75" w:rsidRDefault="000F2C75" w:rsidP="000F2C75">
      <w:pPr>
        <w:pStyle w:val="Contenido"/>
        <w:numPr>
          <w:ilvl w:val="0"/>
          <w:numId w:val="5"/>
        </w:numPr>
        <w:jc w:val="both"/>
        <w:rPr>
          <w:noProof/>
        </w:rPr>
      </w:pPr>
      <w:r>
        <w:rPr>
          <w:noProof/>
        </w:rPr>
        <w:t>Raza</w:t>
      </w:r>
      <w:r>
        <w:rPr>
          <w:noProof/>
        </w:rPr>
        <w:t xml:space="preserve"> de la mascota.</w:t>
      </w:r>
    </w:p>
    <w:p w14:paraId="30E83D0A" w14:textId="3ED479CB" w:rsidR="000F2C75" w:rsidRDefault="000F2C75" w:rsidP="000F2C75">
      <w:pPr>
        <w:pStyle w:val="Contenido"/>
        <w:numPr>
          <w:ilvl w:val="0"/>
          <w:numId w:val="5"/>
        </w:numPr>
        <w:jc w:val="both"/>
        <w:rPr>
          <w:noProof/>
        </w:rPr>
      </w:pPr>
      <w:r>
        <w:rPr>
          <w:noProof/>
        </w:rPr>
        <w:t>Motivo de la cita</w:t>
      </w:r>
      <w:r>
        <w:rPr>
          <w:noProof/>
        </w:rPr>
        <w:t>.</w:t>
      </w:r>
    </w:p>
    <w:p w14:paraId="313F45FB" w14:textId="7851461F" w:rsidR="000F2C75" w:rsidRDefault="000F2C75" w:rsidP="009232CF">
      <w:pPr>
        <w:pStyle w:val="Contenido"/>
        <w:rPr>
          <w:noProof/>
        </w:rPr>
      </w:pPr>
    </w:p>
    <w:p w14:paraId="60FC0A3F" w14:textId="537C5847" w:rsidR="000F2C75" w:rsidRDefault="000F2C75" w:rsidP="000F2C75">
      <w:pPr>
        <w:pStyle w:val="Contenido"/>
        <w:jc w:val="both"/>
        <w:rPr>
          <w:noProof/>
        </w:rPr>
      </w:pPr>
      <w:r>
        <w:rPr>
          <w:noProof/>
        </w:rPr>
        <w:t>Los campos anteriormente mencionados, se utilizarán simplemente para mostrar los datos que ya contienen previamente</w:t>
      </w:r>
      <w:r w:rsidR="001D4656">
        <w:rPr>
          <w:noProof/>
        </w:rPr>
        <w:t xml:space="preserve"> y </w:t>
      </w:r>
      <w:r w:rsidR="003573FC">
        <w:rPr>
          <w:noProof/>
        </w:rPr>
        <w:t xml:space="preserve">para que la secretaria este </w:t>
      </w:r>
      <w:r w:rsidR="001D4656">
        <w:rPr>
          <w:noProof/>
        </w:rPr>
        <w:t>segura</w:t>
      </w:r>
      <w:r w:rsidR="003573FC">
        <w:rPr>
          <w:noProof/>
        </w:rPr>
        <w:t xml:space="preserve"> de</w:t>
      </w:r>
      <w:r w:rsidR="001D4656">
        <w:rPr>
          <w:noProof/>
        </w:rPr>
        <w:t xml:space="preserve"> que esta trabajando con la </w:t>
      </w:r>
      <w:r w:rsidR="003573FC">
        <w:rPr>
          <w:noProof/>
        </w:rPr>
        <w:t>cita</w:t>
      </w:r>
      <w:r w:rsidR="001D4656">
        <w:rPr>
          <w:noProof/>
        </w:rPr>
        <w:t xml:space="preserve"> correcta</w:t>
      </w:r>
      <w:r>
        <w:rPr>
          <w:noProof/>
        </w:rPr>
        <w:t>, ya que</w:t>
      </w:r>
      <w:r w:rsidR="003573FC">
        <w:rPr>
          <w:noProof/>
        </w:rPr>
        <w:t xml:space="preserve"> en esta parte</w:t>
      </w:r>
      <w:r>
        <w:rPr>
          <w:noProof/>
        </w:rPr>
        <w:t xml:space="preserve"> solo se desea añadirle información antes de pasarlo con el veterinario y esos datos </w:t>
      </w:r>
      <w:r w:rsidR="001D4656">
        <w:rPr>
          <w:noProof/>
        </w:rPr>
        <w:t>adicionales</w:t>
      </w:r>
      <w:r>
        <w:rPr>
          <w:noProof/>
        </w:rPr>
        <w:t xml:space="preserve"> lo contendrán los siguientes campos:</w:t>
      </w:r>
    </w:p>
    <w:p w14:paraId="26AD5A34" w14:textId="77777777" w:rsidR="003573FC" w:rsidRDefault="003573FC" w:rsidP="000F2C75">
      <w:pPr>
        <w:pStyle w:val="Contenido"/>
        <w:jc w:val="both"/>
        <w:rPr>
          <w:noProof/>
        </w:rPr>
      </w:pPr>
    </w:p>
    <w:p w14:paraId="581BF917" w14:textId="71E2CC01" w:rsidR="000F2C75" w:rsidRDefault="000F2C75" w:rsidP="000F2C75">
      <w:pPr>
        <w:pStyle w:val="Contenido"/>
        <w:numPr>
          <w:ilvl w:val="0"/>
          <w:numId w:val="5"/>
        </w:numPr>
        <w:jc w:val="both"/>
        <w:rPr>
          <w:noProof/>
        </w:rPr>
      </w:pPr>
      <w:r>
        <w:rPr>
          <w:noProof/>
        </w:rPr>
        <w:t>Peso</w:t>
      </w:r>
      <w:r>
        <w:rPr>
          <w:noProof/>
        </w:rPr>
        <w:t xml:space="preserve"> de la mascota.</w:t>
      </w:r>
    </w:p>
    <w:p w14:paraId="442FBF9F" w14:textId="211B7F5D" w:rsidR="000F2C75" w:rsidRDefault="000F2C75" w:rsidP="000F2C75">
      <w:pPr>
        <w:pStyle w:val="Contenido"/>
        <w:numPr>
          <w:ilvl w:val="0"/>
          <w:numId w:val="5"/>
        </w:numPr>
        <w:jc w:val="both"/>
        <w:rPr>
          <w:noProof/>
        </w:rPr>
      </w:pPr>
      <w:r>
        <w:rPr>
          <w:noProof/>
        </w:rPr>
        <w:t>Pulso</w:t>
      </w:r>
      <w:r>
        <w:rPr>
          <w:noProof/>
        </w:rPr>
        <w:t xml:space="preserve"> de la mascota.</w:t>
      </w:r>
    </w:p>
    <w:p w14:paraId="59CE93DE" w14:textId="6453909B" w:rsidR="001D4656" w:rsidRDefault="000F2C75" w:rsidP="001D4656">
      <w:pPr>
        <w:pStyle w:val="Contenido"/>
        <w:numPr>
          <w:ilvl w:val="0"/>
          <w:numId w:val="5"/>
        </w:numPr>
        <w:jc w:val="both"/>
        <w:rPr>
          <w:noProof/>
        </w:rPr>
      </w:pPr>
      <w:r>
        <w:rPr>
          <w:noProof/>
        </w:rPr>
        <w:lastRenderedPageBreak/>
        <w:t>Temperatura</w:t>
      </w:r>
      <w:r>
        <w:rPr>
          <w:noProof/>
        </w:rPr>
        <w:t xml:space="preserve"> de la mascota.</w:t>
      </w:r>
    </w:p>
    <w:p w14:paraId="74DF6AF7" w14:textId="77777777" w:rsidR="003573FC" w:rsidRDefault="003573FC" w:rsidP="003573FC">
      <w:pPr>
        <w:pStyle w:val="Contenido"/>
        <w:jc w:val="both"/>
        <w:rPr>
          <w:noProof/>
        </w:rPr>
      </w:pPr>
    </w:p>
    <w:p w14:paraId="0A59CC8E" w14:textId="6D8474C8" w:rsidR="001D4656" w:rsidRDefault="001D4656" w:rsidP="001D4656">
      <w:pPr>
        <w:pStyle w:val="Contenido"/>
        <w:jc w:val="both"/>
        <w:rPr>
          <w:noProof/>
        </w:rPr>
      </w:pPr>
      <w:r>
        <w:rPr>
          <w:noProof/>
        </w:rPr>
        <w:t>Al tener completado el formulario con los datos adicionales para la mascota, se procederá a darle al botón actualizar para que la cita vaya con el estado en “proceso” y para que el veterinario</w:t>
      </w:r>
      <w:r w:rsidR="0000331B">
        <w:rPr>
          <w:noProof/>
        </w:rPr>
        <w:t xml:space="preserve"> encargado </w:t>
      </w:r>
      <w:r w:rsidR="001704E1">
        <w:rPr>
          <w:noProof/>
        </w:rPr>
        <w:t>de</w:t>
      </w:r>
      <w:r w:rsidR="0000331B">
        <w:rPr>
          <w:noProof/>
        </w:rPr>
        <w:t xml:space="preserve"> la cita</w:t>
      </w:r>
      <w:r>
        <w:rPr>
          <w:noProof/>
        </w:rPr>
        <w:t xml:space="preserve"> proceda </w:t>
      </w:r>
      <w:r w:rsidR="001704E1">
        <w:rPr>
          <w:noProof/>
        </w:rPr>
        <w:t>a realizar el</w:t>
      </w:r>
      <w:r w:rsidR="0000331B">
        <w:rPr>
          <w:noProof/>
        </w:rPr>
        <w:t xml:space="preserve"> diagnostico</w:t>
      </w:r>
      <w:r>
        <w:rPr>
          <w:noProof/>
        </w:rPr>
        <w:t>.</w:t>
      </w:r>
    </w:p>
    <w:p w14:paraId="52B8EFF1" w14:textId="77777777" w:rsidR="001D4656" w:rsidRDefault="001D4656" w:rsidP="001D4656">
      <w:pPr>
        <w:pStyle w:val="Contenido"/>
        <w:jc w:val="center"/>
        <w:rPr>
          <w:noProof/>
        </w:rPr>
      </w:pPr>
    </w:p>
    <w:p w14:paraId="1B5B0B9B" w14:textId="2652D4C2" w:rsidR="001D4656" w:rsidRDefault="001D4656" w:rsidP="001D4656">
      <w:pPr>
        <w:pStyle w:val="Contenido"/>
        <w:jc w:val="center"/>
        <w:rPr>
          <w:noProof/>
        </w:rPr>
      </w:pPr>
      <w:r>
        <w:rPr>
          <w:noProof/>
        </w:rPr>
        <w:drawing>
          <wp:inline distT="0" distB="0" distL="0" distR="0" wp14:anchorId="26BADB9E" wp14:editId="362AE2FD">
            <wp:extent cx="3429000" cy="71151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231"/>
                    <a:stretch/>
                  </pic:blipFill>
                  <pic:spPr bwMode="auto">
                    <a:xfrm>
                      <a:off x="0" y="0"/>
                      <a:ext cx="3429000" cy="7115175"/>
                    </a:xfrm>
                    <a:prstGeom prst="rect">
                      <a:avLst/>
                    </a:prstGeom>
                    <a:noFill/>
                    <a:ln>
                      <a:noFill/>
                    </a:ln>
                    <a:extLst>
                      <a:ext uri="{53640926-AAD7-44D8-BBD7-CCE9431645EC}">
                        <a14:shadowObscured xmlns:a14="http://schemas.microsoft.com/office/drawing/2010/main"/>
                      </a:ext>
                    </a:extLst>
                  </pic:spPr>
                </pic:pic>
              </a:graphicData>
            </a:graphic>
          </wp:inline>
        </w:drawing>
      </w:r>
    </w:p>
    <w:p w14:paraId="555EAB80" w14:textId="77777777" w:rsidR="009232CF" w:rsidRPr="00B16B8F" w:rsidRDefault="009232CF" w:rsidP="009232CF">
      <w:pPr>
        <w:pStyle w:val="Contenido"/>
        <w:rPr>
          <w:lang w:bidi="es-ES"/>
        </w:rPr>
      </w:pPr>
    </w:p>
    <w:p w14:paraId="4DBDE52F" w14:textId="43075B2A" w:rsidR="00B16B8F" w:rsidRDefault="00B16B8F" w:rsidP="00B16B8F">
      <w:pPr>
        <w:pStyle w:val="Ttulo2"/>
        <w:numPr>
          <w:ilvl w:val="0"/>
          <w:numId w:val="8"/>
        </w:numPr>
        <w:rPr>
          <w:lang w:bidi="es-ES"/>
        </w:rPr>
      </w:pPr>
      <w:r>
        <w:rPr>
          <w:lang w:bidi="es-ES"/>
        </w:rPr>
        <w:lastRenderedPageBreak/>
        <w:t>Editar cuenta</w:t>
      </w:r>
      <w:r w:rsidR="000C3EB9">
        <w:rPr>
          <w:lang w:bidi="es-ES"/>
        </w:rPr>
        <w:t>.</w:t>
      </w:r>
    </w:p>
    <w:p w14:paraId="3C0D3933" w14:textId="1AF98030" w:rsidR="00B16B8F" w:rsidRDefault="001D4656" w:rsidP="00B16B8F">
      <w:pPr>
        <w:pStyle w:val="Contenido"/>
        <w:rPr>
          <w:lang w:bidi="es-ES"/>
        </w:rPr>
      </w:pPr>
      <w:r>
        <w:rPr>
          <w:lang w:bidi="es-ES"/>
        </w:rPr>
        <w:t>Al seleccionar esta opción</w:t>
      </w:r>
      <w:r w:rsidR="0000331B">
        <w:rPr>
          <w:lang w:bidi="es-ES"/>
        </w:rPr>
        <w:t>,</w:t>
      </w:r>
      <w:r>
        <w:rPr>
          <w:lang w:bidi="es-ES"/>
        </w:rPr>
        <w:t xml:space="preserve"> a la secretaria se le redirigirá a un formulario con sus respectivos datos para que decida si quiere modificarlos a excepción del correo electrónico y contraseña</w:t>
      </w:r>
      <w:r w:rsidR="0000331B">
        <w:rPr>
          <w:lang w:bidi="es-ES"/>
        </w:rPr>
        <w:t>, cuáles</w:t>
      </w:r>
      <w:r>
        <w:rPr>
          <w:lang w:bidi="es-ES"/>
        </w:rPr>
        <w:t xml:space="preserve"> no están </w:t>
      </w:r>
      <w:r w:rsidR="0000331B">
        <w:rPr>
          <w:lang w:bidi="es-ES"/>
        </w:rPr>
        <w:t>permitidos</w:t>
      </w:r>
      <w:r>
        <w:rPr>
          <w:lang w:bidi="es-ES"/>
        </w:rPr>
        <w:t>.</w:t>
      </w:r>
    </w:p>
    <w:p w14:paraId="34A14CE6" w14:textId="77777777" w:rsidR="0000331B" w:rsidRDefault="0000331B" w:rsidP="00B16B8F">
      <w:pPr>
        <w:pStyle w:val="Contenido"/>
        <w:rPr>
          <w:lang w:bidi="es-ES"/>
        </w:rPr>
      </w:pPr>
    </w:p>
    <w:p w14:paraId="566FE5AF" w14:textId="05B0ECC9" w:rsidR="001D4656" w:rsidRPr="00B16B8F" w:rsidRDefault="0000331B" w:rsidP="0000331B">
      <w:pPr>
        <w:pStyle w:val="Contenido"/>
        <w:jc w:val="center"/>
        <w:rPr>
          <w:lang w:bidi="es-ES"/>
        </w:rPr>
      </w:pPr>
      <w:r>
        <w:rPr>
          <w:noProof/>
          <w:lang w:bidi="es-ES"/>
        </w:rPr>
        <w:drawing>
          <wp:inline distT="0" distB="0" distL="0" distR="0" wp14:anchorId="678F1B3C" wp14:editId="67206974">
            <wp:extent cx="3552825" cy="3637796"/>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0651" cy="3666287"/>
                    </a:xfrm>
                    <a:prstGeom prst="rect">
                      <a:avLst/>
                    </a:prstGeom>
                    <a:noFill/>
                    <a:ln>
                      <a:noFill/>
                    </a:ln>
                  </pic:spPr>
                </pic:pic>
              </a:graphicData>
            </a:graphic>
          </wp:inline>
        </w:drawing>
      </w:r>
    </w:p>
    <w:p w14:paraId="5DF8DEC0" w14:textId="0C413F1D" w:rsidR="00B16B8F" w:rsidRDefault="00B16B8F" w:rsidP="00B16B8F">
      <w:pPr>
        <w:pStyle w:val="Ttulo2"/>
        <w:numPr>
          <w:ilvl w:val="0"/>
          <w:numId w:val="8"/>
        </w:numPr>
        <w:rPr>
          <w:lang w:bidi="es-ES"/>
        </w:rPr>
      </w:pPr>
      <w:r>
        <w:rPr>
          <w:lang w:bidi="es-ES"/>
        </w:rPr>
        <w:t>Cerrar sesión</w:t>
      </w:r>
      <w:r w:rsidR="000C3EB9">
        <w:rPr>
          <w:lang w:bidi="es-ES"/>
        </w:rPr>
        <w:t>.</w:t>
      </w:r>
    </w:p>
    <w:p w14:paraId="4220D08A" w14:textId="4547A26E" w:rsidR="00C26004" w:rsidRDefault="0000331B" w:rsidP="00C26004">
      <w:pPr>
        <w:pStyle w:val="Contenido"/>
        <w:jc w:val="both"/>
        <w:rPr>
          <w:noProof/>
        </w:rPr>
      </w:pPr>
      <w:r>
        <w:rPr>
          <w:noProof/>
        </w:rPr>
        <w:t xml:space="preserve">Al </w:t>
      </w:r>
      <w:r>
        <w:rPr>
          <w:noProof/>
        </w:rPr>
        <w:t>seleccionar</w:t>
      </w:r>
      <w:r>
        <w:rPr>
          <w:noProof/>
        </w:rPr>
        <w:t xml:space="preserve"> esta opción se finaliza la sesión </w:t>
      </w:r>
      <w:r>
        <w:rPr>
          <w:noProof/>
        </w:rPr>
        <w:t>de la secretaria</w:t>
      </w:r>
      <w:r>
        <w:rPr>
          <w:noProof/>
        </w:rPr>
        <w:t xml:space="preserve"> y es redireccionado a la pantalla de inicio de sesión.</w:t>
      </w:r>
    </w:p>
    <w:p w14:paraId="27ADFBBF" w14:textId="77777777" w:rsidR="00C26004" w:rsidRPr="00C26004" w:rsidRDefault="00C26004" w:rsidP="00C26004">
      <w:pPr>
        <w:pStyle w:val="Contenido"/>
        <w:jc w:val="both"/>
        <w:rPr>
          <w:noProof/>
        </w:rPr>
      </w:pPr>
    </w:p>
    <w:p w14:paraId="73BB75EA" w14:textId="09E19B65" w:rsidR="007B1EAE" w:rsidRDefault="007B1EAE" w:rsidP="007B1EAE">
      <w:pPr>
        <w:spacing w:after="200"/>
        <w:rPr>
          <w:rFonts w:ascii="Arial (Titulos)" w:hAnsi="Arial (Titulos)" w:hint="eastAsia"/>
          <w:noProof/>
          <w:sz w:val="52"/>
          <w:szCs w:val="52"/>
          <w:lang w:bidi="es-ES"/>
        </w:rPr>
      </w:pPr>
      <w:r w:rsidRPr="001D09CB">
        <w:rPr>
          <w:rFonts w:ascii="Arial (Titulos)" w:hAnsi="Arial (Titulos)"/>
          <w:noProof/>
          <w:sz w:val="52"/>
          <w:szCs w:val="52"/>
          <w:lang w:bidi="es-ES"/>
        </w:rPr>
        <w:t xml:space="preserve">Funcionalidades para </w:t>
      </w:r>
      <w:r>
        <w:rPr>
          <w:rFonts w:ascii="Arial (Titulos)" w:hAnsi="Arial (Titulos)"/>
          <w:noProof/>
          <w:sz w:val="52"/>
          <w:szCs w:val="52"/>
          <w:lang w:bidi="es-ES"/>
        </w:rPr>
        <w:t>veterinario</w:t>
      </w:r>
      <w:r w:rsidRPr="001D09CB">
        <w:rPr>
          <w:rFonts w:ascii="Arial (Titulos)" w:hAnsi="Arial (Titulos)"/>
          <w:noProof/>
          <w:sz w:val="52"/>
          <w:szCs w:val="52"/>
          <w:lang w:bidi="es-ES"/>
        </w:rPr>
        <w:t>.</w:t>
      </w:r>
    </w:p>
    <w:p w14:paraId="7F016638" w14:textId="34E66AF3" w:rsidR="007B1EAE" w:rsidRDefault="00C26004" w:rsidP="003573FC">
      <w:pPr>
        <w:pStyle w:val="Contenido"/>
        <w:jc w:val="both"/>
        <w:rPr>
          <w:noProof/>
          <w:lang w:bidi="es-ES"/>
        </w:rPr>
      </w:pPr>
      <w:r>
        <w:rPr>
          <w:noProof/>
          <w:lang w:bidi="es-ES"/>
        </w:rPr>
        <w:t xml:space="preserve">Cuando se inicie sesión como veterinario, se le redireccionará a una lista con todas las citas que tenga en su disposición con el estado en “proceso” para </w:t>
      </w:r>
      <w:r w:rsidR="000C3EB9">
        <w:rPr>
          <w:noProof/>
          <w:lang w:bidi="es-ES"/>
        </w:rPr>
        <w:t xml:space="preserve">que se pueda </w:t>
      </w:r>
      <w:r>
        <w:rPr>
          <w:noProof/>
          <w:lang w:bidi="es-ES"/>
        </w:rPr>
        <w:t xml:space="preserve">realizar el diagnostico final a </w:t>
      </w:r>
      <w:r w:rsidR="000C3EB9">
        <w:rPr>
          <w:noProof/>
          <w:lang w:bidi="es-ES"/>
        </w:rPr>
        <w:t>una cita en particular</w:t>
      </w:r>
      <w:r>
        <w:rPr>
          <w:noProof/>
          <w:lang w:bidi="es-ES"/>
        </w:rPr>
        <w:t>, además, contará con un menú con las siguientes funcionalidades:</w:t>
      </w:r>
    </w:p>
    <w:p w14:paraId="67C2E23B" w14:textId="3A6DEEDD" w:rsidR="00C26004" w:rsidRDefault="00C26004" w:rsidP="00C26004">
      <w:pPr>
        <w:pStyle w:val="Contenido"/>
        <w:rPr>
          <w:noProof/>
          <w:lang w:bidi="es-ES"/>
        </w:rPr>
      </w:pPr>
    </w:p>
    <w:p w14:paraId="1317D686" w14:textId="77777777" w:rsidR="00C26004" w:rsidRDefault="00C26004" w:rsidP="00C26004">
      <w:pPr>
        <w:pStyle w:val="Contenido"/>
        <w:jc w:val="center"/>
        <w:rPr>
          <w:noProof/>
          <w:lang w:bidi="es-ES"/>
        </w:rPr>
      </w:pPr>
    </w:p>
    <w:p w14:paraId="267170AC" w14:textId="250B384F" w:rsidR="00C26004" w:rsidRDefault="001704E1" w:rsidP="00C26004">
      <w:pPr>
        <w:pStyle w:val="Contenido"/>
        <w:jc w:val="center"/>
        <w:rPr>
          <w:rFonts w:hint="eastAsia"/>
          <w:noProof/>
          <w:lang w:bidi="es-ES"/>
        </w:rPr>
      </w:pPr>
      <w:r>
        <w:rPr>
          <w:noProof/>
        </w:rPr>
        <w:lastRenderedPageBreak/>
        <mc:AlternateContent>
          <mc:Choice Requires="wps">
            <w:drawing>
              <wp:anchor distT="0" distB="0" distL="114300" distR="114300" simplePos="0" relativeHeight="251699200" behindDoc="0" locked="0" layoutInCell="1" allowOverlap="1" wp14:anchorId="3A7BEC84" wp14:editId="71B7A075">
                <wp:simplePos x="0" y="0"/>
                <wp:positionH relativeFrom="margin">
                  <wp:posOffset>3672840</wp:posOffset>
                </wp:positionH>
                <wp:positionV relativeFrom="paragraph">
                  <wp:posOffset>3930015</wp:posOffset>
                </wp:positionV>
                <wp:extent cx="285750" cy="295275"/>
                <wp:effectExtent l="0" t="0" r="19050" b="28575"/>
                <wp:wrapNone/>
                <wp:docPr id="34" name="Cuadro de texto 34"/>
                <wp:cNvGraphicFramePr/>
                <a:graphic xmlns:a="http://schemas.openxmlformats.org/drawingml/2006/main">
                  <a:graphicData uri="http://schemas.microsoft.com/office/word/2010/wordprocessingShape">
                    <wps:wsp>
                      <wps:cNvSpPr txBox="1"/>
                      <wps:spPr>
                        <a:xfrm>
                          <a:off x="0" y="0"/>
                          <a:ext cx="285750" cy="295275"/>
                        </a:xfrm>
                        <a:prstGeom prst="rect">
                          <a:avLst/>
                        </a:prstGeom>
                        <a:noFill/>
                        <a:ln w="6350">
                          <a:solidFill>
                            <a:schemeClr val="accent6">
                              <a:lumMod val="75000"/>
                            </a:schemeClr>
                          </a:solidFill>
                        </a:ln>
                      </wps:spPr>
                      <wps:txbx>
                        <w:txbxContent>
                          <w:p w14:paraId="2BFD5751" w14:textId="5BD816AD" w:rsidR="001704E1" w:rsidRPr="007B1EAE" w:rsidRDefault="001704E1" w:rsidP="001704E1">
                            <w:pPr>
                              <w:rPr>
                                <w:color w:val="278079" w:themeColor="accent6" w:themeShade="BF"/>
                                <w:lang w:val="es-MX"/>
                              </w:rPr>
                            </w:pPr>
                            <w:r>
                              <w:rPr>
                                <w:color w:val="278079" w:themeColor="accent6" w:themeShade="BF"/>
                                <w:lang w:val="es-MX"/>
                              </w:rPr>
                              <w:t>4</w:t>
                            </w:r>
                            <w:r>
                              <w:rPr>
                                <w:color w:val="278079" w:themeColor="accent6" w:themeShade="BF"/>
                                <w:lang w:val="es-MX"/>
                              </w:rPr>
                              <w:t>.</w:t>
                            </w:r>
                            <w:proofErr w:type="gramStart"/>
                            <w:r>
                              <w:rPr>
                                <w:color w:val="278079" w:themeColor="accent6" w:themeShade="BF"/>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BEC84" id="Cuadro de texto 34" o:spid="_x0000_s1036" type="#_x0000_t202" style="position:absolute;left:0;text-align:left;margin-left:289.2pt;margin-top:309.45pt;width:22.5pt;height:23.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" filled="f" strokecolor="#278079 [2409]" strokeweight=".5pt">
                <v:textbox>
                  <w:txbxContent>
                    <w:p w14:paraId="2BFD5751" w14:textId="5BD816AD" w:rsidR="001704E1" w:rsidRPr="007B1EAE" w:rsidRDefault="001704E1" w:rsidP="001704E1">
                      <w:pPr>
                        <w:rPr>
                          <w:color w:val="278079" w:themeColor="accent6" w:themeShade="BF"/>
                          <w:lang w:val="es-MX"/>
                        </w:rPr>
                      </w:pPr>
                      <w:r>
                        <w:rPr>
                          <w:color w:val="278079" w:themeColor="accent6" w:themeShade="BF"/>
                          <w:lang w:val="es-MX"/>
                        </w:rPr>
                        <w:t>4</w:t>
                      </w:r>
                      <w:r>
                        <w:rPr>
                          <w:color w:val="278079" w:themeColor="accent6" w:themeShade="BF"/>
                          <w:lang w:val="es-MX"/>
                        </w:rPr>
                        <w:t>.</w:t>
                      </w:r>
                      <w:proofErr w:type="gramStart"/>
                      <w:r>
                        <w:rPr>
                          <w:color w:val="278079" w:themeColor="accent6" w:themeShade="BF"/>
                          <w:lang w:val="es-MX"/>
                        </w:rPr>
                        <w:t>-,...</w:t>
                      </w:r>
                      <w:proofErr w:type="gramEnd"/>
                    </w:p>
                  </w:txbxContent>
                </v:textbox>
                <w10:wrap anchorx="margin"/>
              </v:shape>
            </w:pict>
          </mc:Fallback>
        </mc:AlternateContent>
      </w:r>
      <w:r w:rsidR="00C26004">
        <w:rPr>
          <w:noProof/>
        </w:rPr>
        <mc:AlternateContent>
          <mc:Choice Requires="wps">
            <w:drawing>
              <wp:anchor distT="0" distB="0" distL="114300" distR="114300" simplePos="0" relativeHeight="251697152" behindDoc="0" locked="0" layoutInCell="1" allowOverlap="1" wp14:anchorId="7FF8EB12" wp14:editId="1FD4719E">
                <wp:simplePos x="0" y="0"/>
                <wp:positionH relativeFrom="margin">
                  <wp:posOffset>3676650</wp:posOffset>
                </wp:positionH>
                <wp:positionV relativeFrom="paragraph">
                  <wp:posOffset>3495675</wp:posOffset>
                </wp:positionV>
                <wp:extent cx="285750" cy="2952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285750" cy="295275"/>
                        </a:xfrm>
                        <a:prstGeom prst="rect">
                          <a:avLst/>
                        </a:prstGeom>
                        <a:noFill/>
                        <a:ln w="6350">
                          <a:solidFill>
                            <a:schemeClr val="accent6">
                              <a:lumMod val="75000"/>
                            </a:schemeClr>
                          </a:solidFill>
                        </a:ln>
                      </wps:spPr>
                      <wps:txbx>
                        <w:txbxContent>
                          <w:p w14:paraId="3EB0880E" w14:textId="1ADBCA6E" w:rsidR="00C26004" w:rsidRPr="007B1EAE" w:rsidRDefault="001704E1" w:rsidP="00C26004">
                            <w:pPr>
                              <w:rPr>
                                <w:color w:val="278079" w:themeColor="accent6" w:themeShade="BF"/>
                                <w:lang w:val="es-MX"/>
                              </w:rPr>
                            </w:pPr>
                            <w:r>
                              <w:rPr>
                                <w:color w:val="278079" w:themeColor="accent6" w:themeShade="BF"/>
                                <w:lang w:val="es-MX"/>
                              </w:rPr>
                              <w:t>3</w:t>
                            </w:r>
                            <w:r w:rsidR="00C26004">
                              <w:rPr>
                                <w:color w:val="278079" w:themeColor="accent6" w:themeShade="BF"/>
                                <w:lang w:val="es-MX"/>
                              </w:rPr>
                              <w:t>.</w:t>
                            </w:r>
                            <w:proofErr w:type="gramStart"/>
                            <w:r w:rsidR="00C26004">
                              <w:rPr>
                                <w:color w:val="278079" w:themeColor="accent6" w:themeShade="BF"/>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8EB12" id="Cuadro de texto 33" o:spid="_x0000_s1037" type="#_x0000_t202" style="position:absolute;left:0;text-align:left;margin-left:289.5pt;margin-top:275.25pt;width:22.5pt;height:23.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" filled="f" strokecolor="#278079 [2409]" strokeweight=".5pt">
                <v:textbox>
                  <w:txbxContent>
                    <w:p w14:paraId="3EB0880E" w14:textId="1ADBCA6E" w:rsidR="00C26004" w:rsidRPr="007B1EAE" w:rsidRDefault="001704E1" w:rsidP="00C26004">
                      <w:pPr>
                        <w:rPr>
                          <w:color w:val="278079" w:themeColor="accent6" w:themeShade="BF"/>
                          <w:lang w:val="es-MX"/>
                        </w:rPr>
                      </w:pPr>
                      <w:r>
                        <w:rPr>
                          <w:color w:val="278079" w:themeColor="accent6" w:themeShade="BF"/>
                          <w:lang w:val="es-MX"/>
                        </w:rPr>
                        <w:t>3</w:t>
                      </w:r>
                      <w:r w:rsidR="00C26004">
                        <w:rPr>
                          <w:color w:val="278079" w:themeColor="accent6" w:themeShade="BF"/>
                          <w:lang w:val="es-MX"/>
                        </w:rPr>
                        <w:t>.</w:t>
                      </w:r>
                      <w:proofErr w:type="gramStart"/>
                      <w:r w:rsidR="00C26004">
                        <w:rPr>
                          <w:color w:val="278079" w:themeColor="accent6" w:themeShade="BF"/>
                          <w:lang w:val="es-MX"/>
                        </w:rPr>
                        <w:t>-,...</w:t>
                      </w:r>
                      <w:proofErr w:type="gramEnd"/>
                    </w:p>
                  </w:txbxContent>
                </v:textbox>
                <w10:wrap anchorx="margin"/>
              </v:shape>
            </w:pict>
          </mc:Fallback>
        </mc:AlternateContent>
      </w:r>
      <w:r w:rsidR="00C26004">
        <w:rPr>
          <w:noProof/>
        </w:rPr>
        <mc:AlternateContent>
          <mc:Choice Requires="wps">
            <w:drawing>
              <wp:anchor distT="0" distB="0" distL="114300" distR="114300" simplePos="0" relativeHeight="251695104" behindDoc="0" locked="0" layoutInCell="1" allowOverlap="1" wp14:anchorId="062CC18A" wp14:editId="11888DB1">
                <wp:simplePos x="0" y="0"/>
                <wp:positionH relativeFrom="margin">
                  <wp:posOffset>3676650</wp:posOffset>
                </wp:positionH>
                <wp:positionV relativeFrom="paragraph">
                  <wp:posOffset>2495550</wp:posOffset>
                </wp:positionV>
                <wp:extent cx="285750" cy="295275"/>
                <wp:effectExtent l="0" t="0" r="19050" b="28575"/>
                <wp:wrapNone/>
                <wp:docPr id="27" name="Cuadro de texto 27"/>
                <wp:cNvGraphicFramePr/>
                <a:graphic xmlns:a="http://schemas.openxmlformats.org/drawingml/2006/main">
                  <a:graphicData uri="http://schemas.microsoft.com/office/word/2010/wordprocessingShape">
                    <wps:wsp>
                      <wps:cNvSpPr txBox="1"/>
                      <wps:spPr>
                        <a:xfrm>
                          <a:off x="0" y="0"/>
                          <a:ext cx="285750" cy="295275"/>
                        </a:xfrm>
                        <a:prstGeom prst="rect">
                          <a:avLst/>
                        </a:prstGeom>
                        <a:noFill/>
                        <a:ln w="6350">
                          <a:solidFill>
                            <a:schemeClr val="accent6">
                              <a:lumMod val="75000"/>
                            </a:schemeClr>
                          </a:solidFill>
                        </a:ln>
                      </wps:spPr>
                      <wps:txbx>
                        <w:txbxContent>
                          <w:p w14:paraId="09D10218" w14:textId="36ED02D0" w:rsidR="00C26004" w:rsidRPr="007B1EAE" w:rsidRDefault="001704E1" w:rsidP="00C26004">
                            <w:pPr>
                              <w:rPr>
                                <w:color w:val="278079" w:themeColor="accent6" w:themeShade="BF"/>
                                <w:lang w:val="es-MX"/>
                              </w:rPr>
                            </w:pPr>
                            <w:r>
                              <w:rPr>
                                <w:color w:val="278079" w:themeColor="accent6" w:themeShade="BF"/>
                                <w:lang w:val="es-MX"/>
                              </w:rPr>
                              <w:t>2</w:t>
                            </w:r>
                            <w:r w:rsidR="00C26004">
                              <w:rPr>
                                <w:color w:val="278079" w:themeColor="accent6" w:themeShade="BF"/>
                                <w:lang w:val="es-MX"/>
                              </w:rPr>
                              <w:t>.</w:t>
                            </w:r>
                            <w:proofErr w:type="gramStart"/>
                            <w:r w:rsidR="00C26004">
                              <w:rPr>
                                <w:color w:val="278079" w:themeColor="accent6" w:themeShade="BF"/>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C18A" id="Cuadro de texto 27" o:spid="_x0000_s1038" type="#_x0000_t202" style="position:absolute;left:0;text-align:left;margin-left:289.5pt;margin-top:196.5pt;width:22.5pt;height:23.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" filled="f" strokecolor="#278079 [2409]" strokeweight=".5pt">
                <v:textbox>
                  <w:txbxContent>
                    <w:p w14:paraId="09D10218" w14:textId="36ED02D0" w:rsidR="00C26004" w:rsidRPr="007B1EAE" w:rsidRDefault="001704E1" w:rsidP="00C26004">
                      <w:pPr>
                        <w:rPr>
                          <w:color w:val="278079" w:themeColor="accent6" w:themeShade="BF"/>
                          <w:lang w:val="es-MX"/>
                        </w:rPr>
                      </w:pPr>
                      <w:r>
                        <w:rPr>
                          <w:color w:val="278079" w:themeColor="accent6" w:themeShade="BF"/>
                          <w:lang w:val="es-MX"/>
                        </w:rPr>
                        <w:t>2</w:t>
                      </w:r>
                      <w:r w:rsidR="00C26004">
                        <w:rPr>
                          <w:color w:val="278079" w:themeColor="accent6" w:themeShade="BF"/>
                          <w:lang w:val="es-MX"/>
                        </w:rPr>
                        <w:t>.</w:t>
                      </w:r>
                      <w:proofErr w:type="gramStart"/>
                      <w:r w:rsidR="00C26004">
                        <w:rPr>
                          <w:color w:val="278079" w:themeColor="accent6" w:themeShade="BF"/>
                          <w:lang w:val="es-MX"/>
                        </w:rPr>
                        <w:t>-,...</w:t>
                      </w:r>
                      <w:proofErr w:type="gramEnd"/>
                    </w:p>
                  </w:txbxContent>
                </v:textbox>
                <w10:wrap anchorx="margin"/>
              </v:shape>
            </w:pict>
          </mc:Fallback>
        </mc:AlternateContent>
      </w:r>
      <w:r w:rsidR="00C26004">
        <w:rPr>
          <w:noProof/>
        </w:rPr>
        <mc:AlternateContent>
          <mc:Choice Requires="wps">
            <w:drawing>
              <wp:anchor distT="0" distB="0" distL="114300" distR="114300" simplePos="0" relativeHeight="251693056" behindDoc="0" locked="0" layoutInCell="1" allowOverlap="1" wp14:anchorId="75101C7B" wp14:editId="217E6AB9">
                <wp:simplePos x="0" y="0"/>
                <wp:positionH relativeFrom="margin">
                  <wp:posOffset>3663315</wp:posOffset>
                </wp:positionH>
                <wp:positionV relativeFrom="paragraph">
                  <wp:posOffset>2063115</wp:posOffset>
                </wp:positionV>
                <wp:extent cx="285750" cy="295275"/>
                <wp:effectExtent l="0" t="0" r="19050" b="28575"/>
                <wp:wrapNone/>
                <wp:docPr id="26" name="Cuadro de texto 26"/>
                <wp:cNvGraphicFramePr/>
                <a:graphic xmlns:a="http://schemas.openxmlformats.org/drawingml/2006/main">
                  <a:graphicData uri="http://schemas.microsoft.com/office/word/2010/wordprocessingShape">
                    <wps:wsp>
                      <wps:cNvSpPr txBox="1"/>
                      <wps:spPr>
                        <a:xfrm>
                          <a:off x="0" y="0"/>
                          <a:ext cx="285750" cy="295275"/>
                        </a:xfrm>
                        <a:prstGeom prst="rect">
                          <a:avLst/>
                        </a:prstGeom>
                        <a:noFill/>
                        <a:ln w="6350">
                          <a:solidFill>
                            <a:schemeClr val="accent6">
                              <a:lumMod val="75000"/>
                            </a:schemeClr>
                          </a:solidFill>
                        </a:ln>
                      </wps:spPr>
                      <wps:txbx>
                        <w:txbxContent>
                          <w:p w14:paraId="5A679B88" w14:textId="77777777" w:rsidR="00C26004" w:rsidRPr="007B1EAE" w:rsidRDefault="00C26004" w:rsidP="00C26004">
                            <w:pPr>
                              <w:rPr>
                                <w:color w:val="278079" w:themeColor="accent6" w:themeShade="BF"/>
                                <w:lang w:val="es-MX"/>
                              </w:rPr>
                            </w:pPr>
                            <w:r>
                              <w:rPr>
                                <w:color w:val="278079" w:themeColor="accent6" w:themeShade="BF"/>
                                <w:lang w:val="es-MX"/>
                              </w:rPr>
                              <w:t>1.</w:t>
                            </w:r>
                            <w:proofErr w:type="gramStart"/>
                            <w:r>
                              <w:rPr>
                                <w:color w:val="278079" w:themeColor="accent6" w:themeShade="BF"/>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01C7B" id="Cuadro de texto 26" o:spid="_x0000_s1039" type="#_x0000_t202" style="position:absolute;left:0;text-align:left;margin-left:288.45pt;margin-top:162.45pt;width:22.5pt;height:23.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" filled="f" strokecolor="#278079 [2409]" strokeweight=".5pt">
                <v:textbox>
                  <w:txbxContent>
                    <w:p w14:paraId="5A679B88" w14:textId="77777777" w:rsidR="00C26004" w:rsidRPr="007B1EAE" w:rsidRDefault="00C26004" w:rsidP="00C26004">
                      <w:pPr>
                        <w:rPr>
                          <w:color w:val="278079" w:themeColor="accent6" w:themeShade="BF"/>
                          <w:lang w:val="es-MX"/>
                        </w:rPr>
                      </w:pPr>
                      <w:r>
                        <w:rPr>
                          <w:color w:val="278079" w:themeColor="accent6" w:themeShade="BF"/>
                          <w:lang w:val="es-MX"/>
                        </w:rPr>
                        <w:t>1.</w:t>
                      </w:r>
                      <w:proofErr w:type="gramStart"/>
                      <w:r>
                        <w:rPr>
                          <w:color w:val="278079" w:themeColor="accent6" w:themeShade="BF"/>
                          <w:lang w:val="es-MX"/>
                        </w:rPr>
                        <w:t>-,...</w:t>
                      </w:r>
                      <w:proofErr w:type="gramEnd"/>
                    </w:p>
                  </w:txbxContent>
                </v:textbox>
                <w10:wrap anchorx="margin"/>
              </v:shape>
            </w:pict>
          </mc:Fallback>
        </mc:AlternateContent>
      </w:r>
      <w:r w:rsidR="00C26004">
        <w:rPr>
          <w:noProof/>
          <w:lang w:bidi="es-ES"/>
        </w:rPr>
        <w:drawing>
          <wp:inline distT="0" distB="0" distL="0" distR="0" wp14:anchorId="5B9AB15E" wp14:editId="09D76AC4">
            <wp:extent cx="3429000" cy="4819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b="35128"/>
                    <a:stretch/>
                  </pic:blipFill>
                  <pic:spPr bwMode="auto">
                    <a:xfrm>
                      <a:off x="0" y="0"/>
                      <a:ext cx="3429000" cy="4819650"/>
                    </a:xfrm>
                    <a:prstGeom prst="rect">
                      <a:avLst/>
                    </a:prstGeom>
                    <a:noFill/>
                    <a:ln>
                      <a:noFill/>
                    </a:ln>
                    <a:extLst>
                      <a:ext uri="{53640926-AAD7-44D8-BBD7-CCE9431645EC}">
                        <a14:shadowObscured xmlns:a14="http://schemas.microsoft.com/office/drawing/2010/main"/>
                      </a:ext>
                    </a:extLst>
                  </pic:spPr>
                </pic:pic>
              </a:graphicData>
            </a:graphic>
          </wp:inline>
        </w:drawing>
      </w:r>
    </w:p>
    <w:p w14:paraId="0A887F68" w14:textId="3E1F01BE" w:rsidR="007B1EAE" w:rsidRDefault="000C3EB9" w:rsidP="000C3EB9">
      <w:pPr>
        <w:pStyle w:val="Ttulo2"/>
        <w:numPr>
          <w:ilvl w:val="0"/>
          <w:numId w:val="9"/>
        </w:numPr>
        <w:rPr>
          <w:noProof/>
        </w:rPr>
      </w:pPr>
      <w:r>
        <w:rPr>
          <w:noProof/>
        </w:rPr>
        <w:t>Listado de Citas.</w:t>
      </w:r>
    </w:p>
    <w:p w14:paraId="4692B76E" w14:textId="60F92E55" w:rsidR="000C3EB9" w:rsidRDefault="000C3EB9" w:rsidP="003573FC">
      <w:pPr>
        <w:pStyle w:val="Contenido"/>
        <w:jc w:val="both"/>
      </w:pPr>
      <w:r>
        <w:t>Al seleccionar está opción, se desplegará un listado de todas las citas que están delegadas al veterinario con el estado en “proceso”, además, a cada cita se le podrá realizar su respectivo diagnostico final.</w:t>
      </w:r>
    </w:p>
    <w:p w14:paraId="0A540A26" w14:textId="77777777" w:rsidR="000C3EB9" w:rsidRDefault="000C3EB9" w:rsidP="000C3EB9">
      <w:pPr>
        <w:pStyle w:val="Contenido"/>
        <w:rPr>
          <w:noProof/>
        </w:rPr>
      </w:pPr>
    </w:p>
    <w:p w14:paraId="5E213E6A" w14:textId="5135719A" w:rsidR="000C3EB9" w:rsidRDefault="000C3EB9" w:rsidP="000C3EB9">
      <w:pPr>
        <w:pStyle w:val="Contenido"/>
        <w:jc w:val="center"/>
      </w:pPr>
      <w:r>
        <w:rPr>
          <w:noProof/>
        </w:rPr>
        <w:drawing>
          <wp:inline distT="0" distB="0" distL="0" distR="0" wp14:anchorId="7CDCFC0F" wp14:editId="1CB119BF">
            <wp:extent cx="3429000" cy="2638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b="64488"/>
                    <a:stretch/>
                  </pic:blipFill>
                  <pic:spPr bwMode="auto">
                    <a:xfrm>
                      <a:off x="0" y="0"/>
                      <a:ext cx="3429000"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6D3B2309" w14:textId="33573C66" w:rsidR="000C3EB9" w:rsidRDefault="000C3EB9" w:rsidP="003573FC">
      <w:pPr>
        <w:pStyle w:val="Contenido"/>
        <w:jc w:val="both"/>
      </w:pPr>
      <w:r>
        <w:lastRenderedPageBreak/>
        <w:t xml:space="preserve">Para que el veterinario pueda realizar el diagnostico final, </w:t>
      </w:r>
      <w:r w:rsidRPr="000C3EB9">
        <w:rPr>
          <w:b/>
          <w:bCs/>
          <w:u w:val="single"/>
        </w:rPr>
        <w:t>tendrá que mantener presionado la cita con la que se va a trabajar</w:t>
      </w:r>
      <w:r w:rsidR="00BF204E">
        <w:t xml:space="preserve"> y</w:t>
      </w:r>
      <w:r>
        <w:t xml:space="preserve"> posteriormente, se le redireccionará a un formulario para añadir los últimos datos de la cita.</w:t>
      </w:r>
    </w:p>
    <w:p w14:paraId="59DEACC6" w14:textId="77777777" w:rsidR="003573FC" w:rsidRDefault="003573FC" w:rsidP="003573FC">
      <w:pPr>
        <w:pStyle w:val="Contenido"/>
        <w:jc w:val="both"/>
      </w:pPr>
    </w:p>
    <w:p w14:paraId="081B5FEF" w14:textId="2A560D90" w:rsidR="000C3EB9" w:rsidRDefault="003573FC" w:rsidP="003573FC">
      <w:pPr>
        <w:pStyle w:val="Contenido"/>
        <w:jc w:val="center"/>
      </w:pPr>
      <w:r>
        <w:rPr>
          <w:noProof/>
        </w:rPr>
        <w:drawing>
          <wp:inline distT="0" distB="0" distL="0" distR="0" wp14:anchorId="59FC00EC" wp14:editId="05F09876">
            <wp:extent cx="3429000" cy="74295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7429500"/>
                    </a:xfrm>
                    <a:prstGeom prst="rect">
                      <a:avLst/>
                    </a:prstGeom>
                    <a:noFill/>
                    <a:ln>
                      <a:noFill/>
                    </a:ln>
                  </pic:spPr>
                </pic:pic>
              </a:graphicData>
            </a:graphic>
          </wp:inline>
        </w:drawing>
      </w:r>
    </w:p>
    <w:p w14:paraId="425324E7" w14:textId="77777777" w:rsidR="003573FC" w:rsidRDefault="003573FC" w:rsidP="003573FC">
      <w:pPr>
        <w:pStyle w:val="Contenido"/>
        <w:jc w:val="center"/>
      </w:pPr>
    </w:p>
    <w:p w14:paraId="3B696084" w14:textId="57D33542" w:rsidR="000C3EB9" w:rsidRDefault="000C3EB9" w:rsidP="00B403FC">
      <w:pPr>
        <w:pStyle w:val="Contenido"/>
        <w:jc w:val="both"/>
      </w:pPr>
      <w:r>
        <w:lastRenderedPageBreak/>
        <w:t>Aparecerán múltiples campos en el formulario, pero no se le podrá editar esa información, ya que simplemente se utiliza para comprobar de que la cita seleccionada es la correcta.</w:t>
      </w:r>
    </w:p>
    <w:p w14:paraId="5CAF19A3" w14:textId="77777777" w:rsidR="000C3EB9" w:rsidRDefault="000C3EB9" w:rsidP="00B403FC">
      <w:pPr>
        <w:pStyle w:val="Contenido"/>
        <w:jc w:val="both"/>
      </w:pPr>
    </w:p>
    <w:p w14:paraId="025C0081" w14:textId="19C0485A" w:rsidR="003573FC" w:rsidRDefault="000C3EB9" w:rsidP="00B403FC">
      <w:pPr>
        <w:pStyle w:val="Contenido"/>
        <w:jc w:val="both"/>
      </w:pPr>
      <w:r>
        <w:t>Los datos a añadir en el nuevo formulario son los siguientes:</w:t>
      </w:r>
    </w:p>
    <w:p w14:paraId="45528476" w14:textId="70532CD1" w:rsidR="003573FC" w:rsidRDefault="003573FC" w:rsidP="00B403FC">
      <w:pPr>
        <w:pStyle w:val="Contenido"/>
        <w:numPr>
          <w:ilvl w:val="0"/>
          <w:numId w:val="5"/>
        </w:numPr>
        <w:jc w:val="both"/>
        <w:rPr>
          <w:noProof/>
        </w:rPr>
      </w:pPr>
      <w:r>
        <w:rPr>
          <w:noProof/>
        </w:rPr>
        <w:t>Vacunación: En este campo se permite seleccionar si se le dejo una vacunación o no a la mascota</w:t>
      </w:r>
      <w:r>
        <w:rPr>
          <w:noProof/>
        </w:rPr>
        <w:t>.</w:t>
      </w:r>
    </w:p>
    <w:p w14:paraId="09B07BBC" w14:textId="3C21C916" w:rsidR="003573FC" w:rsidRDefault="003573FC" w:rsidP="00B403FC">
      <w:pPr>
        <w:pStyle w:val="Contenido"/>
        <w:numPr>
          <w:ilvl w:val="0"/>
          <w:numId w:val="5"/>
        </w:numPr>
        <w:jc w:val="both"/>
        <w:rPr>
          <w:noProof/>
        </w:rPr>
      </w:pPr>
      <w:r>
        <w:rPr>
          <w:noProof/>
        </w:rPr>
        <w:t>Diagnostico final</w:t>
      </w:r>
      <w:r>
        <w:rPr>
          <w:noProof/>
        </w:rPr>
        <w:t>.</w:t>
      </w:r>
    </w:p>
    <w:p w14:paraId="4CA50C13" w14:textId="00A455DA" w:rsidR="003573FC" w:rsidRDefault="003573FC" w:rsidP="00B403FC">
      <w:pPr>
        <w:pStyle w:val="Contenido"/>
        <w:numPr>
          <w:ilvl w:val="0"/>
          <w:numId w:val="5"/>
        </w:numPr>
        <w:jc w:val="both"/>
        <w:rPr>
          <w:noProof/>
        </w:rPr>
      </w:pPr>
      <w:r>
        <w:rPr>
          <w:noProof/>
        </w:rPr>
        <w:t>Tratamiento: En esta parte se delega para poder añadir la solución que se le dio a la mascota ante su problema.</w:t>
      </w:r>
    </w:p>
    <w:p w14:paraId="3B7E45AA" w14:textId="77777777" w:rsidR="003D20A0" w:rsidRDefault="003D20A0" w:rsidP="003D20A0">
      <w:pPr>
        <w:pStyle w:val="Contenido"/>
        <w:ind w:left="360"/>
        <w:jc w:val="both"/>
        <w:rPr>
          <w:noProof/>
        </w:rPr>
      </w:pPr>
    </w:p>
    <w:p w14:paraId="24CD372D" w14:textId="3B45A8EF" w:rsidR="00B61044" w:rsidRDefault="00B61044" w:rsidP="00B61044">
      <w:pPr>
        <w:pStyle w:val="Contenido"/>
        <w:jc w:val="center"/>
      </w:pPr>
      <w:r>
        <w:rPr>
          <w:noProof/>
        </w:rPr>
        <w:drawing>
          <wp:inline distT="0" distB="0" distL="0" distR="0" wp14:anchorId="6CCFEE14" wp14:editId="742EEEAD">
            <wp:extent cx="3429000" cy="63055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6305550"/>
                    </a:xfrm>
                    <a:prstGeom prst="rect">
                      <a:avLst/>
                    </a:prstGeom>
                    <a:noFill/>
                    <a:ln>
                      <a:noFill/>
                    </a:ln>
                  </pic:spPr>
                </pic:pic>
              </a:graphicData>
            </a:graphic>
          </wp:inline>
        </w:drawing>
      </w:r>
    </w:p>
    <w:p w14:paraId="732D0ED2" w14:textId="3E45D369" w:rsidR="003D20A0" w:rsidRDefault="003D20A0" w:rsidP="00B403FC">
      <w:pPr>
        <w:pStyle w:val="Contenido"/>
        <w:jc w:val="both"/>
      </w:pPr>
      <w:r>
        <w:lastRenderedPageBreak/>
        <w:t xml:space="preserve">Una vez llenados los campos requeridos, se procede a presionar el botón “Realizar Diagnostico” para </w:t>
      </w:r>
      <w:r>
        <w:t>finalizar</w:t>
      </w:r>
      <w:r>
        <w:t xml:space="preserve"> con la cita.</w:t>
      </w:r>
    </w:p>
    <w:p w14:paraId="7C079AAB" w14:textId="77777777" w:rsidR="000C3EB9" w:rsidRPr="000C3EB9" w:rsidRDefault="000C3EB9" w:rsidP="000C3EB9">
      <w:pPr>
        <w:pStyle w:val="Contenido"/>
      </w:pPr>
    </w:p>
    <w:p w14:paraId="38236D87" w14:textId="229E7B63" w:rsidR="000C3EB9" w:rsidRDefault="000C3EB9" w:rsidP="000C3EB9">
      <w:pPr>
        <w:pStyle w:val="Ttulo2"/>
        <w:numPr>
          <w:ilvl w:val="0"/>
          <w:numId w:val="9"/>
        </w:numPr>
      </w:pPr>
      <w:r>
        <w:t>Lista de Diagnósticos.</w:t>
      </w:r>
    </w:p>
    <w:p w14:paraId="60A6DA41" w14:textId="0D852F7D" w:rsidR="00B403FC" w:rsidRDefault="003D20A0" w:rsidP="00B403FC">
      <w:pPr>
        <w:pStyle w:val="Contenido"/>
        <w:jc w:val="both"/>
      </w:pPr>
      <w:r>
        <w:t>Al seleccionar esta parte se mostrará una lista con todos los diagnósticos realizados por parte del veterinario en sesión.</w:t>
      </w:r>
    </w:p>
    <w:p w14:paraId="26044985" w14:textId="77777777" w:rsidR="00B403FC" w:rsidRDefault="00B403FC" w:rsidP="003D20A0">
      <w:pPr>
        <w:pStyle w:val="Contenido"/>
        <w:jc w:val="center"/>
        <w:rPr>
          <w:noProof/>
        </w:rPr>
      </w:pPr>
    </w:p>
    <w:p w14:paraId="1D01F9E5" w14:textId="3F54AF84" w:rsidR="003D20A0" w:rsidRDefault="003D20A0" w:rsidP="003D20A0">
      <w:pPr>
        <w:pStyle w:val="Contenido"/>
        <w:jc w:val="center"/>
      </w:pPr>
      <w:r>
        <w:rPr>
          <w:noProof/>
        </w:rPr>
        <w:drawing>
          <wp:inline distT="0" distB="0" distL="0" distR="0" wp14:anchorId="0FE23184" wp14:editId="21A595FE">
            <wp:extent cx="3429000" cy="24669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66450"/>
                    <a:stretch/>
                  </pic:blipFill>
                  <pic:spPr bwMode="auto">
                    <a:xfrm>
                      <a:off x="0" y="0"/>
                      <a:ext cx="3429000" cy="2466975"/>
                    </a:xfrm>
                    <a:prstGeom prst="rect">
                      <a:avLst/>
                    </a:prstGeom>
                    <a:noFill/>
                    <a:ln>
                      <a:noFill/>
                    </a:ln>
                    <a:extLst>
                      <a:ext uri="{53640926-AAD7-44D8-BBD7-CCE9431645EC}">
                        <a14:shadowObscured xmlns:a14="http://schemas.microsoft.com/office/drawing/2010/main"/>
                      </a:ext>
                    </a:extLst>
                  </pic:spPr>
                </pic:pic>
              </a:graphicData>
            </a:graphic>
          </wp:inline>
        </w:drawing>
      </w:r>
    </w:p>
    <w:p w14:paraId="2EDE2954" w14:textId="77777777" w:rsidR="00AC5AE3" w:rsidRDefault="00AC5AE3" w:rsidP="003D20A0">
      <w:pPr>
        <w:pStyle w:val="Contenido"/>
        <w:jc w:val="center"/>
      </w:pPr>
    </w:p>
    <w:p w14:paraId="71DB35CC" w14:textId="497B7C6A" w:rsidR="00B403FC" w:rsidRDefault="00B403FC" w:rsidP="00B403FC">
      <w:pPr>
        <w:pStyle w:val="Contenido"/>
        <w:jc w:val="both"/>
      </w:pPr>
      <w:r>
        <w:t>Si se desea acceder a la información que complementa a la cita de la mascota, simplemente se selecciona y se desplegará la siguiente pantalla con todos los datos de dicha cita.</w:t>
      </w:r>
    </w:p>
    <w:p w14:paraId="7D7CBB82" w14:textId="77777777" w:rsidR="00AC5AE3" w:rsidRDefault="00AC5AE3" w:rsidP="00B403FC">
      <w:pPr>
        <w:pStyle w:val="Contenido"/>
        <w:jc w:val="center"/>
        <w:rPr>
          <w:noProof/>
        </w:rPr>
      </w:pPr>
    </w:p>
    <w:p w14:paraId="201AA2BC" w14:textId="02FEA140" w:rsidR="00B403FC" w:rsidRDefault="00B403FC" w:rsidP="00B403FC">
      <w:pPr>
        <w:pStyle w:val="Contenido"/>
        <w:jc w:val="center"/>
      </w:pPr>
      <w:r>
        <w:rPr>
          <w:noProof/>
        </w:rPr>
        <w:lastRenderedPageBreak/>
        <w:drawing>
          <wp:inline distT="0" distB="0" distL="0" distR="0" wp14:anchorId="4EF92662" wp14:editId="4317CC1F">
            <wp:extent cx="3429000" cy="53244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332"/>
                    <a:stretch/>
                  </pic:blipFill>
                  <pic:spPr bwMode="auto">
                    <a:xfrm>
                      <a:off x="0" y="0"/>
                      <a:ext cx="3429000" cy="5324475"/>
                    </a:xfrm>
                    <a:prstGeom prst="rect">
                      <a:avLst/>
                    </a:prstGeom>
                    <a:noFill/>
                    <a:ln>
                      <a:noFill/>
                    </a:ln>
                    <a:extLst>
                      <a:ext uri="{53640926-AAD7-44D8-BBD7-CCE9431645EC}">
                        <a14:shadowObscured xmlns:a14="http://schemas.microsoft.com/office/drawing/2010/main"/>
                      </a:ext>
                    </a:extLst>
                  </pic:spPr>
                </pic:pic>
              </a:graphicData>
            </a:graphic>
          </wp:inline>
        </w:drawing>
      </w:r>
    </w:p>
    <w:p w14:paraId="184BA334" w14:textId="746D35AD" w:rsidR="00B403FC" w:rsidRPr="003D20A0" w:rsidRDefault="00B403FC" w:rsidP="00B403FC">
      <w:pPr>
        <w:pStyle w:val="Contenido"/>
      </w:pPr>
    </w:p>
    <w:p w14:paraId="60D7DFAE" w14:textId="25E29DA5" w:rsidR="000C3EB9" w:rsidRDefault="000C3EB9" w:rsidP="000C3EB9">
      <w:pPr>
        <w:pStyle w:val="Ttulo2"/>
        <w:numPr>
          <w:ilvl w:val="0"/>
          <w:numId w:val="9"/>
        </w:numPr>
      </w:pPr>
      <w:r>
        <w:t>Editar Cuenta.</w:t>
      </w:r>
    </w:p>
    <w:p w14:paraId="30AB4629" w14:textId="7D3CB238" w:rsidR="00B403FC" w:rsidRDefault="00B403FC" w:rsidP="00B403FC">
      <w:pPr>
        <w:pStyle w:val="Contenido"/>
        <w:jc w:val="both"/>
      </w:pPr>
      <w:r>
        <w:t>Al seleccionar esta opción se le dirigirá al veterinario en sesión a un formulario que contiene los datos principales para modificarlos si es así como se desea, los únicos datos que no se tienen permitidos el cambiar son, el correo electrónico y la contraseña.</w:t>
      </w:r>
    </w:p>
    <w:p w14:paraId="026108B4" w14:textId="77777777" w:rsidR="00AC5AE3" w:rsidRDefault="00AC5AE3" w:rsidP="00B403FC">
      <w:pPr>
        <w:pStyle w:val="Contenido"/>
        <w:jc w:val="center"/>
        <w:rPr>
          <w:noProof/>
        </w:rPr>
      </w:pPr>
    </w:p>
    <w:p w14:paraId="63B7BB56" w14:textId="11D70ED7" w:rsidR="00B403FC" w:rsidRDefault="00B403FC" w:rsidP="00B403FC">
      <w:pPr>
        <w:pStyle w:val="Contenido"/>
        <w:jc w:val="center"/>
      </w:pPr>
      <w:r>
        <w:rPr>
          <w:noProof/>
        </w:rPr>
        <w:lastRenderedPageBreak/>
        <w:drawing>
          <wp:inline distT="0" distB="0" distL="0" distR="0" wp14:anchorId="28491715" wp14:editId="05CFD97C">
            <wp:extent cx="3429000" cy="3371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t="-129" b="54744"/>
                    <a:stretch/>
                  </pic:blipFill>
                  <pic:spPr bwMode="auto">
                    <a:xfrm>
                      <a:off x="0" y="0"/>
                      <a:ext cx="3429000"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79B59576" w14:textId="45821B5B" w:rsidR="003D20A0" w:rsidRPr="003D20A0" w:rsidRDefault="00B403FC" w:rsidP="003D20A0">
      <w:pPr>
        <w:pStyle w:val="Contenido"/>
      </w:pPr>
      <w:r>
        <w:t xml:space="preserve"> </w:t>
      </w:r>
    </w:p>
    <w:p w14:paraId="4381288C" w14:textId="623E9FD2" w:rsidR="000C3EB9" w:rsidRDefault="000C3EB9" w:rsidP="000C3EB9">
      <w:pPr>
        <w:pStyle w:val="Ttulo2"/>
        <w:numPr>
          <w:ilvl w:val="0"/>
          <w:numId w:val="9"/>
        </w:numPr>
      </w:pPr>
      <w:r>
        <w:t>Cerrar sesión.</w:t>
      </w:r>
    </w:p>
    <w:p w14:paraId="46D99BAB" w14:textId="2701F53E" w:rsidR="003D20A0" w:rsidRDefault="003D20A0" w:rsidP="003D20A0">
      <w:pPr>
        <w:pStyle w:val="Contenido"/>
        <w:jc w:val="both"/>
        <w:rPr>
          <w:noProof/>
        </w:rPr>
      </w:pPr>
      <w:r>
        <w:rPr>
          <w:noProof/>
        </w:rPr>
        <w:t xml:space="preserve">Cuando el veterinario selecciona </w:t>
      </w:r>
      <w:r>
        <w:rPr>
          <w:noProof/>
        </w:rPr>
        <w:t>esta opción se finaliza la sesión y es redireccionado a la pantalla de inicio de sesión.</w:t>
      </w:r>
    </w:p>
    <w:p w14:paraId="4A6C2F2F" w14:textId="77777777" w:rsidR="003D20A0" w:rsidRPr="003D20A0" w:rsidRDefault="003D20A0" w:rsidP="003D20A0">
      <w:pPr>
        <w:pStyle w:val="Contenido"/>
      </w:pPr>
    </w:p>
    <w:sectPr w:rsidR="003D20A0" w:rsidRPr="003D20A0" w:rsidSect="00AB02A7">
      <w:headerReference w:type="default" r:id="rId27"/>
      <w:footerReference w:type="default" r:id="rId2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5B5B4" w14:textId="77777777" w:rsidR="00200855" w:rsidRDefault="00200855">
      <w:r>
        <w:separator/>
      </w:r>
    </w:p>
    <w:p w14:paraId="7E88A17D" w14:textId="77777777" w:rsidR="00200855" w:rsidRDefault="00200855"/>
  </w:endnote>
  <w:endnote w:type="continuationSeparator" w:id="0">
    <w:p w14:paraId="0234B4ED" w14:textId="77777777" w:rsidR="00200855" w:rsidRDefault="00200855">
      <w:r>
        <w:continuationSeparator/>
      </w:r>
    </w:p>
    <w:p w14:paraId="3B0D8C83" w14:textId="77777777" w:rsidR="00200855" w:rsidRDefault="002008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Titulos)">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6513D2F6"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44911B35"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456BE" w14:textId="77777777" w:rsidR="00200855" w:rsidRDefault="00200855">
      <w:r>
        <w:separator/>
      </w:r>
    </w:p>
    <w:p w14:paraId="6FA09A4D" w14:textId="77777777" w:rsidR="00200855" w:rsidRDefault="00200855"/>
  </w:footnote>
  <w:footnote w:type="continuationSeparator" w:id="0">
    <w:p w14:paraId="3264919E" w14:textId="77777777" w:rsidR="00200855" w:rsidRDefault="00200855">
      <w:r>
        <w:continuationSeparator/>
      </w:r>
    </w:p>
    <w:p w14:paraId="5733318A" w14:textId="77777777" w:rsidR="00200855" w:rsidRDefault="002008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0D28D05B" w14:textId="77777777" w:rsidTr="00360494">
      <w:trPr>
        <w:trHeight w:val="978"/>
      </w:trPr>
      <w:tc>
        <w:tcPr>
          <w:tcW w:w="10035" w:type="dxa"/>
          <w:tcBorders>
            <w:top w:val="nil"/>
            <w:left w:val="nil"/>
            <w:bottom w:val="single" w:sz="36" w:space="0" w:color="34ABA2" w:themeColor="accent3"/>
            <w:right w:val="nil"/>
          </w:tcBorders>
        </w:tcPr>
        <w:p w14:paraId="0E69D54E" w14:textId="77777777" w:rsidR="00D077E9" w:rsidRDefault="00D077E9">
          <w:pPr>
            <w:pStyle w:val="Encabezado"/>
            <w:rPr>
              <w:noProof/>
            </w:rPr>
          </w:pPr>
        </w:p>
      </w:tc>
    </w:tr>
  </w:tbl>
  <w:p w14:paraId="71CDDD51"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365"/>
    <w:multiLevelType w:val="hybridMultilevel"/>
    <w:tmpl w:val="C8AC2942"/>
    <w:lvl w:ilvl="0" w:tplc="440A000F">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 w15:restartNumberingAfterBreak="0">
    <w:nsid w:val="0A0E79A8"/>
    <w:multiLevelType w:val="hybridMultilevel"/>
    <w:tmpl w:val="9E56D77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3AC248B"/>
    <w:multiLevelType w:val="hybridMultilevel"/>
    <w:tmpl w:val="F656F5AE"/>
    <w:lvl w:ilvl="0" w:tplc="440A000F">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 w15:restartNumberingAfterBreak="0">
    <w:nsid w:val="29AA0F10"/>
    <w:multiLevelType w:val="hybridMultilevel"/>
    <w:tmpl w:val="8A6CD148"/>
    <w:lvl w:ilvl="0" w:tplc="440A000F">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4" w15:restartNumberingAfterBreak="0">
    <w:nsid w:val="32594F61"/>
    <w:multiLevelType w:val="hybridMultilevel"/>
    <w:tmpl w:val="43E284FE"/>
    <w:lvl w:ilvl="0" w:tplc="440A000F">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 w15:restartNumberingAfterBreak="0">
    <w:nsid w:val="35A13263"/>
    <w:multiLevelType w:val="hybridMultilevel"/>
    <w:tmpl w:val="98F097B2"/>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56EC6475"/>
    <w:multiLevelType w:val="hybridMultilevel"/>
    <w:tmpl w:val="37BA4134"/>
    <w:lvl w:ilvl="0" w:tplc="440A000F">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 w15:restartNumberingAfterBreak="0">
    <w:nsid w:val="57855EB6"/>
    <w:multiLevelType w:val="hybridMultilevel"/>
    <w:tmpl w:val="22BE14C0"/>
    <w:lvl w:ilvl="0" w:tplc="440A000F">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 w15:restartNumberingAfterBreak="0">
    <w:nsid w:val="590B369C"/>
    <w:multiLevelType w:val="hybridMultilevel"/>
    <w:tmpl w:val="94A87FA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2"/>
  </w:num>
  <w:num w:numId="5">
    <w:abstractNumId w:val="8"/>
  </w:num>
  <w:num w:numId="6">
    <w:abstractNumId w:val="5"/>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B3"/>
    <w:rsid w:val="00001AA3"/>
    <w:rsid w:val="0000331B"/>
    <w:rsid w:val="0002482E"/>
    <w:rsid w:val="000475CD"/>
    <w:rsid w:val="00050324"/>
    <w:rsid w:val="000707B3"/>
    <w:rsid w:val="000747A0"/>
    <w:rsid w:val="000A0150"/>
    <w:rsid w:val="000C3EB9"/>
    <w:rsid w:val="000E63C9"/>
    <w:rsid w:val="000F2C75"/>
    <w:rsid w:val="00130E9D"/>
    <w:rsid w:val="00150A6D"/>
    <w:rsid w:val="001704E1"/>
    <w:rsid w:val="00185B35"/>
    <w:rsid w:val="001A345A"/>
    <w:rsid w:val="001D09CB"/>
    <w:rsid w:val="001D4656"/>
    <w:rsid w:val="001F2BC8"/>
    <w:rsid w:val="001F5F6B"/>
    <w:rsid w:val="00200855"/>
    <w:rsid w:val="00206E2E"/>
    <w:rsid w:val="00230AE8"/>
    <w:rsid w:val="00243EBC"/>
    <w:rsid w:val="00246A35"/>
    <w:rsid w:val="00284348"/>
    <w:rsid w:val="002F51F5"/>
    <w:rsid w:val="00312137"/>
    <w:rsid w:val="00330359"/>
    <w:rsid w:val="0033762F"/>
    <w:rsid w:val="003573FC"/>
    <w:rsid w:val="00360494"/>
    <w:rsid w:val="00366C7E"/>
    <w:rsid w:val="00384EA3"/>
    <w:rsid w:val="003A39A1"/>
    <w:rsid w:val="003C2191"/>
    <w:rsid w:val="003D20A0"/>
    <w:rsid w:val="003D3863"/>
    <w:rsid w:val="004110DE"/>
    <w:rsid w:val="0044085A"/>
    <w:rsid w:val="00492D64"/>
    <w:rsid w:val="004B21A5"/>
    <w:rsid w:val="004E5FEE"/>
    <w:rsid w:val="005037F0"/>
    <w:rsid w:val="00516A86"/>
    <w:rsid w:val="005275F6"/>
    <w:rsid w:val="00572102"/>
    <w:rsid w:val="005F1BB0"/>
    <w:rsid w:val="005F3E6F"/>
    <w:rsid w:val="00622B1F"/>
    <w:rsid w:val="00656C4D"/>
    <w:rsid w:val="006E5716"/>
    <w:rsid w:val="007302B3"/>
    <w:rsid w:val="00730733"/>
    <w:rsid w:val="007309A6"/>
    <w:rsid w:val="00730E3A"/>
    <w:rsid w:val="00736AAF"/>
    <w:rsid w:val="00744CAE"/>
    <w:rsid w:val="00765B2A"/>
    <w:rsid w:val="00783A34"/>
    <w:rsid w:val="007B1EAE"/>
    <w:rsid w:val="007C6B52"/>
    <w:rsid w:val="007D16C5"/>
    <w:rsid w:val="008035B5"/>
    <w:rsid w:val="00862FE4"/>
    <w:rsid w:val="0086389A"/>
    <w:rsid w:val="0087605E"/>
    <w:rsid w:val="008941AE"/>
    <w:rsid w:val="008B1FEE"/>
    <w:rsid w:val="00903C32"/>
    <w:rsid w:val="00916B16"/>
    <w:rsid w:val="009173B9"/>
    <w:rsid w:val="009232CF"/>
    <w:rsid w:val="0093335D"/>
    <w:rsid w:val="0093613E"/>
    <w:rsid w:val="00943026"/>
    <w:rsid w:val="00966B81"/>
    <w:rsid w:val="00977F79"/>
    <w:rsid w:val="009C7720"/>
    <w:rsid w:val="00A23AFA"/>
    <w:rsid w:val="00A31B3E"/>
    <w:rsid w:val="00A532F3"/>
    <w:rsid w:val="00A8489E"/>
    <w:rsid w:val="00AA1AA1"/>
    <w:rsid w:val="00AB02A7"/>
    <w:rsid w:val="00AC29F3"/>
    <w:rsid w:val="00AC5AE3"/>
    <w:rsid w:val="00AF6C4B"/>
    <w:rsid w:val="00B16B8F"/>
    <w:rsid w:val="00B231E5"/>
    <w:rsid w:val="00B403FC"/>
    <w:rsid w:val="00B61044"/>
    <w:rsid w:val="00BF204E"/>
    <w:rsid w:val="00C02B87"/>
    <w:rsid w:val="00C26004"/>
    <w:rsid w:val="00C4086D"/>
    <w:rsid w:val="00CA1896"/>
    <w:rsid w:val="00CB5B28"/>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E5BD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9F3A8"/>
  <w15:docId w15:val="{09D12E1F-0F73-4CDD-9B5A-D560F130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5F3E6F"/>
    <w:pPr>
      <w:ind w:left="720"/>
      <w:contextualSpacing/>
    </w:pPr>
  </w:style>
  <w:style w:type="paragraph" w:styleId="Descripcin">
    <w:name w:val="caption"/>
    <w:basedOn w:val="Normal"/>
    <w:next w:val="Normal"/>
    <w:uiPriority w:val="99"/>
    <w:unhideWhenUsed/>
    <w:rsid w:val="00744CAE"/>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jandro%20Ardon\AppData\Local\Microsoft\Office\16.0\DTS\es-ES%7b34145F5C-69E8-40DA-A0F8-031248A9C4CC%7d\%7bE447DD49-58ED-4696-B080-D0700D764AF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1227935F594D6E804D1D7586EC7929"/>
        <w:category>
          <w:name w:val="General"/>
          <w:gallery w:val="placeholder"/>
        </w:category>
        <w:types>
          <w:type w:val="bbPlcHdr"/>
        </w:types>
        <w:behaviors>
          <w:behavior w:val="content"/>
        </w:behaviors>
        <w:guid w:val="{FB4A76CA-EE87-49FD-9047-FA36ABCC222C}"/>
      </w:docPartPr>
      <w:docPartBody>
        <w:p w:rsidR="00A70F39" w:rsidRDefault="00581A60">
          <w:pPr>
            <w:pStyle w:val="E71227935F594D6E804D1D7586EC7929"/>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mayo 14</w:t>
          </w:r>
          <w:r w:rsidRPr="00D86945">
            <w:rPr>
              <w:rStyle w:val="SubttuloCar"/>
              <w:b/>
              <w:lang w:bidi="es-ES"/>
            </w:rPr>
            <w:fldChar w:fldCharType="end"/>
          </w:r>
        </w:p>
      </w:docPartBody>
    </w:docPart>
    <w:docPart>
      <w:docPartPr>
        <w:name w:val="F98D160399BD4A069A9E499CD84BF2CF"/>
        <w:category>
          <w:name w:val="General"/>
          <w:gallery w:val="placeholder"/>
        </w:category>
        <w:types>
          <w:type w:val="bbPlcHdr"/>
        </w:types>
        <w:behaviors>
          <w:behavior w:val="content"/>
        </w:behaviors>
        <w:guid w:val="{132B69A0-CA0F-403B-92EA-8E9DF2C71B2B}"/>
      </w:docPartPr>
      <w:docPartBody>
        <w:p w:rsidR="00A70F39" w:rsidRDefault="00581A60">
          <w:pPr>
            <w:pStyle w:val="F98D160399BD4A069A9E499CD84BF2CF"/>
          </w:pPr>
          <w:r>
            <w:rPr>
              <w:noProof/>
              <w:lang w:bidi="es-ES"/>
            </w:rPr>
            <w:t>Su nombre</w:t>
          </w:r>
        </w:p>
      </w:docPartBody>
    </w:docPart>
    <w:docPart>
      <w:docPartPr>
        <w:name w:val="528FD4E0C4E745618B8C7522784D4143"/>
        <w:category>
          <w:name w:val="General"/>
          <w:gallery w:val="placeholder"/>
        </w:category>
        <w:types>
          <w:type w:val="bbPlcHdr"/>
        </w:types>
        <w:behaviors>
          <w:behavior w:val="content"/>
        </w:behaviors>
        <w:guid w:val="{34AE17F5-B100-47C3-BBDE-0C35A532176F}"/>
      </w:docPartPr>
      <w:docPartBody>
        <w:p w:rsidR="00A70F39" w:rsidRDefault="00581A60">
          <w:pPr>
            <w:pStyle w:val="528FD4E0C4E745618B8C7522784D4143"/>
          </w:pPr>
          <w:r w:rsidRPr="00DF027C">
            <w:rPr>
              <w:noProof/>
              <w:lang w:bidi="es-ES"/>
            </w:rPr>
            <w:t>Texto del subtítulo aquí</w:t>
          </w:r>
        </w:p>
      </w:docPartBody>
    </w:docPart>
    <w:docPart>
      <w:docPartPr>
        <w:name w:val="108CF4F63B204718A4D69A2CE755AA2C"/>
        <w:category>
          <w:name w:val="General"/>
          <w:gallery w:val="placeholder"/>
        </w:category>
        <w:types>
          <w:type w:val="bbPlcHdr"/>
        </w:types>
        <w:behaviors>
          <w:behavior w:val="content"/>
        </w:behaviors>
        <w:guid w:val="{7DEBAFA2-B802-44B5-8546-2EA9ACC2CBA3}"/>
      </w:docPartPr>
      <w:docPartBody>
        <w:p w:rsidR="00A70F39" w:rsidRDefault="00707370" w:rsidP="00707370">
          <w:pPr>
            <w:pStyle w:val="108CF4F63B204718A4D69A2CE755AA2C"/>
          </w:pPr>
          <w:r w:rsidRPr="00DF027C">
            <w:rPr>
              <w:noProof/>
              <w:lang w:bidi="es-ES"/>
            </w:rPr>
            <w:t>Texto del subtítulo aquí</w:t>
          </w:r>
        </w:p>
      </w:docPartBody>
    </w:docPart>
    <w:docPart>
      <w:docPartPr>
        <w:name w:val="0B035BF12FBB445DB8DBEA80C964C300"/>
        <w:category>
          <w:name w:val="General"/>
          <w:gallery w:val="placeholder"/>
        </w:category>
        <w:types>
          <w:type w:val="bbPlcHdr"/>
        </w:types>
        <w:behaviors>
          <w:behavior w:val="content"/>
        </w:behaviors>
        <w:guid w:val="{44F8DC49-FD5E-429A-8532-7E9EF30CDDE6}"/>
      </w:docPartPr>
      <w:docPartBody>
        <w:p w:rsidR="00A70F39" w:rsidRDefault="00707370" w:rsidP="00707370">
          <w:pPr>
            <w:pStyle w:val="0B035BF12FBB445DB8DBEA80C964C300"/>
          </w:pPr>
          <w:r w:rsidRPr="00DF027C">
            <w:rPr>
              <w:noProof/>
              <w:lang w:bidi="es-ES"/>
            </w:rPr>
            <w:t>Texto del subtítulo aquí</w:t>
          </w:r>
        </w:p>
      </w:docPartBody>
    </w:docPart>
    <w:docPart>
      <w:docPartPr>
        <w:name w:val="0075B364B36E4964A34F6AD73BA380A8"/>
        <w:category>
          <w:name w:val="General"/>
          <w:gallery w:val="placeholder"/>
        </w:category>
        <w:types>
          <w:type w:val="bbPlcHdr"/>
        </w:types>
        <w:behaviors>
          <w:behavior w:val="content"/>
        </w:behaviors>
        <w:guid w:val="{E132D2DD-E9CE-4FBD-B2D3-3B3454734241}"/>
      </w:docPartPr>
      <w:docPartBody>
        <w:p w:rsidR="00A70F39" w:rsidRDefault="00707370" w:rsidP="00707370">
          <w:pPr>
            <w:pStyle w:val="0075B364B36E4964A34F6AD73BA380A8"/>
          </w:pPr>
          <w:r w:rsidRPr="00DF027C">
            <w:rPr>
              <w:noProof/>
              <w:lang w:bidi="es-ES"/>
            </w:rPr>
            <w:t>Texto del subtítulo aquí</w:t>
          </w:r>
        </w:p>
      </w:docPartBody>
    </w:docPart>
    <w:docPart>
      <w:docPartPr>
        <w:name w:val="4EA24C6A91864E7084A147CEB58BEDD7"/>
        <w:category>
          <w:name w:val="General"/>
          <w:gallery w:val="placeholder"/>
        </w:category>
        <w:types>
          <w:type w:val="bbPlcHdr"/>
        </w:types>
        <w:behaviors>
          <w:behavior w:val="content"/>
        </w:behaviors>
        <w:guid w:val="{257836EB-1E59-459C-8CB0-60FA4B7C30EB}"/>
      </w:docPartPr>
      <w:docPartBody>
        <w:p w:rsidR="00A70F39" w:rsidRDefault="00707370" w:rsidP="00707370">
          <w:pPr>
            <w:pStyle w:val="4EA24C6A91864E7084A147CEB58BEDD7"/>
          </w:pPr>
          <w:r w:rsidRPr="00DF027C">
            <w:rPr>
              <w:noProof/>
              <w:lang w:bidi="es-ES"/>
            </w:rPr>
            <w:t>Texto del subtítulo aquí</w:t>
          </w:r>
        </w:p>
      </w:docPartBody>
    </w:docPart>
    <w:docPart>
      <w:docPartPr>
        <w:name w:val="C331A82CB64C49F4BFD4919689A8B2DF"/>
        <w:category>
          <w:name w:val="General"/>
          <w:gallery w:val="placeholder"/>
        </w:category>
        <w:types>
          <w:type w:val="bbPlcHdr"/>
        </w:types>
        <w:behaviors>
          <w:behavior w:val="content"/>
        </w:behaviors>
        <w:guid w:val="{66F58E39-0E72-4163-B72E-85F87AEDE291}"/>
      </w:docPartPr>
      <w:docPartBody>
        <w:p w:rsidR="00A70F39" w:rsidRDefault="00707370" w:rsidP="00707370">
          <w:pPr>
            <w:pStyle w:val="C331A82CB64C49F4BFD4919689A8B2DF"/>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Titulos)">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370"/>
    <w:rsid w:val="00581A60"/>
    <w:rsid w:val="00707370"/>
    <w:rsid w:val="00A70F39"/>
    <w:rsid w:val="00C229A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SV" w:eastAsia="es-SV"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707370"/>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sid w:val="00707370"/>
    <w:rPr>
      <w:caps/>
      <w:color w:val="44546A" w:themeColor="text2"/>
      <w:spacing w:val="20"/>
      <w:sz w:val="32"/>
      <w:lang w:val="es-ES" w:eastAsia="en-US"/>
    </w:rPr>
  </w:style>
  <w:style w:type="paragraph" w:customStyle="1" w:styleId="E71227935F594D6E804D1D7586EC7929">
    <w:name w:val="E71227935F594D6E804D1D7586EC7929"/>
  </w:style>
  <w:style w:type="paragraph" w:customStyle="1" w:styleId="F98D160399BD4A069A9E499CD84BF2CF">
    <w:name w:val="F98D160399BD4A069A9E499CD84BF2CF"/>
  </w:style>
  <w:style w:type="paragraph" w:customStyle="1" w:styleId="528FD4E0C4E745618B8C7522784D4143">
    <w:name w:val="528FD4E0C4E745618B8C7522784D4143"/>
  </w:style>
  <w:style w:type="paragraph" w:customStyle="1" w:styleId="108CF4F63B204718A4D69A2CE755AA2C">
    <w:name w:val="108CF4F63B204718A4D69A2CE755AA2C"/>
    <w:rsid w:val="00707370"/>
  </w:style>
  <w:style w:type="paragraph" w:customStyle="1" w:styleId="0B035BF12FBB445DB8DBEA80C964C300">
    <w:name w:val="0B035BF12FBB445DB8DBEA80C964C300"/>
    <w:rsid w:val="00707370"/>
  </w:style>
  <w:style w:type="paragraph" w:customStyle="1" w:styleId="0075B364B36E4964A34F6AD73BA380A8">
    <w:name w:val="0075B364B36E4964A34F6AD73BA380A8"/>
    <w:rsid w:val="00707370"/>
  </w:style>
  <w:style w:type="paragraph" w:customStyle="1" w:styleId="4EA24C6A91864E7084A147CEB58BEDD7">
    <w:name w:val="4EA24C6A91864E7084A147CEB58BEDD7"/>
    <w:rsid w:val="00707370"/>
  </w:style>
  <w:style w:type="paragraph" w:customStyle="1" w:styleId="C331A82CB64C49F4BFD4919689A8B2DF">
    <w:name w:val="C331A82CB64C49F4BFD4919689A8B2DF"/>
    <w:rsid w:val="007073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Alejandro Rivas
Alejandro Ardón
Oscar Quevedo
Ronald Coto
Adonis Cortes</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E83C64-B81D-497E-BF14-466DB65D5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{E447DD49-58ED-4696-B080-D0700D764AF3}tf16392850_win32</Template>
  <TotalTime>306</TotalTime>
  <Pages>16</Pages>
  <Words>1145</Words>
  <Characters>6298</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Alejandro Ardon</dc:creator>
  <cp:keywords/>
  <cp:lastModifiedBy>al3jandroEF@outlook.com</cp:lastModifiedBy>
  <cp:revision>8</cp:revision>
  <cp:lastPrinted>2006-08-01T17:47:00Z</cp:lastPrinted>
  <dcterms:created xsi:type="dcterms:W3CDTF">2021-05-14T15:30:00Z</dcterms:created>
  <dcterms:modified xsi:type="dcterms:W3CDTF">2021-05-14T20:37:00Z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